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1224B" w14:textId="4828B8CD" w:rsidR="005561FB" w:rsidRDefault="00BF544C" w:rsidP="00BC280C">
      <w:pPr>
        <w:sectPr w:rsidR="005561FB" w:rsidSect="00E33E7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  <w:bookmarkStart w:id="0" w:name="_Hlk73397546"/>
      <w:bookmarkEnd w:id="0"/>
      <w:r>
        <w:rPr>
          <w:noProof/>
        </w:rPr>
        <w:drawing>
          <wp:anchor distT="0" distB="0" distL="114300" distR="114300" simplePos="0" relativeHeight="251660800" behindDoc="0" locked="0" layoutInCell="1" allowOverlap="1" wp14:anchorId="15DA7F47" wp14:editId="7A518BCC">
            <wp:simplePos x="0" y="0"/>
            <wp:positionH relativeFrom="column">
              <wp:posOffset>109220</wp:posOffset>
            </wp:positionH>
            <wp:positionV relativeFrom="paragraph">
              <wp:posOffset>172085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 wp14:anchorId="256D1C7A" wp14:editId="65EA4876">
                <wp:simplePos x="0" y="0"/>
                <wp:positionH relativeFrom="margin">
                  <wp:posOffset>4445</wp:posOffset>
                </wp:positionH>
                <wp:positionV relativeFrom="margin">
                  <wp:posOffset>7925435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F1BDBB" w14:textId="77DEACD4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placeholder>
                                  <w:docPart w:val="8E145A9264C74A689F54D8DE9775634D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21D16">
                                  <w:rPr>
                                    <w:b/>
                                  </w:rPr>
                                  <w:t>Viktor Zoubek</w:t>
                                </w:r>
                              </w:sdtContent>
                            </w:sdt>
                          </w:p>
                          <w:p w14:paraId="4F087690" w14:textId="77777777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Technické lyceum</w:t>
                            </w:r>
                          </w:p>
                          <w:p w14:paraId="12B96508" w14:textId="11123F69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 w:rsidR="00B21D16">
                              <w:rPr>
                                <w:b/>
                              </w:rPr>
                              <w:t>Tomáš Kazda</w:t>
                            </w:r>
                          </w:p>
                          <w:p w14:paraId="6D659AE7" w14:textId="7816FB73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 w:rsidR="00B21D16">
                              <w:rPr>
                                <w:b/>
                              </w:rPr>
                              <w:t>2020/2021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D1C7A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.35pt;margin-top:624.05pt;width:402.75pt;height:119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9g8gEAAMgDAAAOAAAAZHJzL2Uyb0RvYy54bWysU9uO0zAQfUfiHyy/0zTdFGjUdLXsahHS&#10;cpF2+YCp4zQWiceM3Sbl6xk73VLgDfFieS4+c+bMeH099p04aPIGbSXz2VwKbRXWxu4q+fXp/tVb&#10;KXwAW0OHVlfyqL283rx8sR5cqRfYYldrEgxifTm4SrYhuDLLvGp1D36GTlsONkg9BDZpl9UEA6P3&#10;XbaYz19nA1LtCJX2nr13U1BuEn7TaBU+N43XQXSVZG4hnZTObTyzzRrKHYFrjTrRgH9g0YOxXPQM&#10;dQcBxJ7MX1C9UYQemzBT2GfYNEbp1AN3k8//6OaxBadTLyyOd2eZ/P+DVZ8OX0iYupKFFBZ6HtGT&#10;HoN4h6MorqI8g/MlZz06zgsj+3nMqVXvHlB988LibQt2p2+IcGg11Ewvjy+zi6cTjo8g2+Ej1lwH&#10;9gET0NhQH7VjNQSj85iO59FELoqdyzwvVoulFIpjOVurq2WqAeXzc0c+vNfYi3ipJPHsEzwcHnyI&#10;dKB8TonVLN6brkvz7+xvDk6MnkQ/Mp64h3E7nuTYYn3kRgindeL150uL9EOKgVepkv77HkhL0X2w&#10;LMYqL4q4e8kolm8WbNBlZHsZAasYqpJBiul6G6Z93Tsyu5YrTfJbvGEBG5Nai0pPrE68eV1Sx6fV&#10;jvt4aaesXx9w8xMAAP//AwBQSwMEFAAGAAgAAAAhAASFrNPdAAAACgEAAA8AAABkcnMvZG93bnJl&#10;di54bWxMj0FPwzAMhe9I/IfIk7ixZFUZpTSdEIgriAGTdssar63WOFWTrd2/nzmxm/3e0/PnYjW5&#10;TpxwCK0nDYu5AoFUedtSreHn+/0+AxGiIWs6T6jhjAFW5e1NYXLrR/rC0zrWgkso5EZDE2OfSxmq&#10;Bp0Jc98jsbf3gzOR16GWdjAjl7tOJkotpTMt8YXG9PjaYHVYH52G34/9dpOqz/rNPfSjn5Qk9yS1&#10;vptNL88gIk7xPwx/+IwOJTPt/JFsEJ2GR86xmqTZAgT7mVomIHYspRlPsizk9QvlBQAA//8DAFBL&#10;AQItABQABgAIAAAAIQC2gziS/gAAAOEBAAATAAAAAAAAAAAAAAAAAAAAAABbQ29udGVudF9UeXBl&#10;c10ueG1sUEsBAi0AFAAGAAgAAAAhADj9If/WAAAAlAEAAAsAAAAAAAAAAAAAAAAALwEAAF9yZWxz&#10;Ly5yZWxzUEsBAi0AFAAGAAgAAAAhAMY1P2DyAQAAyAMAAA4AAAAAAAAAAAAAAAAALgIAAGRycy9l&#10;Mm9Eb2MueG1sUEsBAi0AFAAGAAgAAAAhAASFrNPdAAAACgEAAA8AAAAAAAAAAAAAAAAATAQAAGRy&#10;cy9kb3ducmV2LnhtbFBLBQYAAAAABAAEAPMAAABWBQAAAAA=&#10;" filled="f" stroked="f">
                <v:textbox>
                  <w:txbxContent>
                    <w:p w14:paraId="42F1BDBB" w14:textId="77DEACD4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placeholder>
                            <w:docPart w:val="8E145A9264C74A689F54D8DE9775634D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B21D16">
                            <w:rPr>
                              <w:b/>
                            </w:rPr>
                            <w:t>Viktor Zoubek</w:t>
                          </w:r>
                        </w:sdtContent>
                      </w:sdt>
                    </w:p>
                    <w:p w14:paraId="4F087690" w14:textId="77777777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Technické lyceum</w:t>
                      </w:r>
                    </w:p>
                    <w:p w14:paraId="12B96508" w14:textId="11123F69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 w:rsidR="00B21D16">
                        <w:rPr>
                          <w:b/>
                        </w:rPr>
                        <w:t>Tomáš Kazda</w:t>
                      </w:r>
                    </w:p>
                    <w:p w14:paraId="6D659AE7" w14:textId="7816FB73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 w:rsidR="00B21D16">
                        <w:rPr>
                          <w:b/>
                        </w:rPr>
                        <w:t>2020/2021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1" layoutInCell="1" allowOverlap="1" wp14:anchorId="67EAD665" wp14:editId="372FC060">
                <wp:simplePos x="0" y="0"/>
                <wp:positionH relativeFrom="column">
                  <wp:posOffset>2102485</wp:posOffset>
                </wp:positionH>
                <wp:positionV relativeFrom="page">
                  <wp:posOffset>799465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733C1" w14:textId="77777777" w:rsidR="0059226A" w:rsidRPr="007B3B4B" w:rsidRDefault="0059226A" w:rsidP="00BA4A26">
                            <w:pPr>
                              <w:spacing w:before="0"/>
                              <w:jc w:val="left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 xml:space="preserve">Střední průmyslová škola strojní </w:t>
                            </w:r>
                            <w:r w:rsidR="0003067F">
                              <w:rPr>
                                <w:rFonts w:ascii="Calibri" w:hAnsi="Calibri"/>
                                <w:sz w:val="32"/>
                              </w:rPr>
                              <w:br/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a elektrotechnická a</w:t>
                            </w:r>
                            <w:r w:rsidR="007B3B4B">
                              <w:rPr>
                                <w:rFonts w:ascii="Calibri" w:hAnsi="Calibri"/>
                                <w:sz w:val="32"/>
                              </w:rPr>
                              <w:t xml:space="preserve"> 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Vyšší odborná škola, Liberec</w:t>
                            </w:r>
                            <w:r w:rsidR="007B3B4B" w:rsidRPr="007B3B4B">
                              <w:rPr>
                                <w:rFonts w:ascii="Calibri" w:hAnsi="Calibri"/>
                                <w:sz w:val="32"/>
                              </w:rPr>
                              <w:t> 1, Masarykova 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EAD665" id="Text Box 18" o:spid="_x0000_s1027" type="#_x0000_t202" style="position:absolute;left:0;text-align:left;margin-left:165.55pt;margin-top:62.95pt;width:293.8pt;height:65.8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BOnBwIAAPcDAAAOAAAAZHJzL2Uyb0RvYy54bWysU8Fu2zAMvQ/YPwi6L46TNM2MOEWXIsOA&#10;rhvQ7gNkWbaF2aJGKbGzrx8lJ2m23YbpIIgi9cj3SK3vhq5lB4VOg8l5OplypoyEUps6599edu9W&#10;nDkvTClaMCrnR+X43ebtm3VvMzWDBtpSISMQ47Le5rzx3mZJ4mSjOuEmYJUhZwXYCU8m1kmJoif0&#10;rk1m0+ky6QFLiyCVc3T7MDr5JuJXlZL+S1U55Vmbc6rNxx3jXoQ92axFVqOwjZanMsQ/VNEJbSjp&#10;BepBeMH2qP+C6rREcFD5iYQugarSUkUOxCad/sHmuRFWRS4kjrMXmdz/g5VPh6/IdJnzOWdGdNSi&#10;FzV49gEGlq6CPL11GUU9W4rzA91TmyNVZx9BfnfMwLYRplb3iNA3SpRUXhpeJldPRxwXQIr+M5SU&#10;R+w9RKChwi5oR2owQqc2HS+tCbVIupzfztPZklySfKv5zZLOIYXIzq8tOv9RQcfCIedIrY/o4vDo&#10;/Bh6DgnJHLS63Om2jQbWxbZFdhA0Jru4Tui/hbUmBBsIz0bEcBNpBmYjRz8UQxQ0ahAkKKA8Em+E&#10;cfrot9ChAfzJWU+Tl3P3Yy9QcdZ+MqTd+3SxCKMajcXN7YwMvPYU1x5hJEHl3HM2Hrd+HO+9RV03&#10;lOncrXvSe6ejFK9Vncqn6Ypinn5CGN9rO0a9/tfNLwAAAP//AwBQSwMEFAAGAAgAAAAhALSilBTg&#10;AAAACwEAAA8AAABkcnMvZG93bnJldi54bWxMj8tOwzAQRfdI/IM1SOyok1ShbRqnqqjYsECiINGl&#10;G0/iiPgh203D3zOsYDm6R/eeqXezGdmEIQ7OCsgXGTC0rVOD7QV8vD8/rIHFJK2So7Mo4Bsj7Jrb&#10;m1pWyl3tG07H1DMqsbGSAnRKvuI8thqNjAvn0VLWuWBkojP0XAV5pXIz8iLLHrmRg6UFLT0+aWy/&#10;jhcj4NPoQR3C66lT43R46faln4MX4v5u3m+BJZzTHwy/+qQODTmd3cWqyEYBy2WeE0pBUW6AEbHJ&#10;1ytgZwFFuSqBNzX//0PzAwAA//8DAFBLAQItABQABgAIAAAAIQC2gziS/gAAAOEBAAATAAAAAAAA&#10;AAAAAAAAAAAAAABbQ29udGVudF9UeXBlc10ueG1sUEsBAi0AFAAGAAgAAAAhADj9If/WAAAAlAEA&#10;AAsAAAAAAAAAAAAAAAAALwEAAF9yZWxzLy5yZWxzUEsBAi0AFAAGAAgAAAAhAP+4E6cHAgAA9wMA&#10;AA4AAAAAAAAAAAAAAAAALgIAAGRycy9lMm9Eb2MueG1sUEsBAi0AFAAGAAgAAAAhALSilBTgAAAA&#10;CwEAAA8AAAAAAAAAAAAAAAAAYQQAAGRycy9kb3ducmV2LnhtbFBLBQYAAAAABAAEAPMAAABuBQAA&#10;AAA=&#10;" stroked="f">
                <v:textbox style="mso-fit-shape-to-text:t">
                  <w:txbxContent>
                    <w:p w14:paraId="566733C1" w14:textId="77777777" w:rsidR="0059226A" w:rsidRPr="007B3B4B" w:rsidRDefault="0059226A" w:rsidP="00BA4A26">
                      <w:pPr>
                        <w:spacing w:before="0"/>
                        <w:jc w:val="left"/>
                        <w:rPr>
                          <w:rFonts w:ascii="Calibri" w:hAnsi="Calibri"/>
                          <w:sz w:val="32"/>
                        </w:rPr>
                      </w:pPr>
                      <w:r w:rsidRPr="007B3B4B">
                        <w:rPr>
                          <w:rFonts w:ascii="Calibri" w:hAnsi="Calibri"/>
                          <w:sz w:val="32"/>
                        </w:rPr>
                        <w:t xml:space="preserve">Střední průmyslová škola strojní </w:t>
                      </w:r>
                      <w:r w:rsidR="0003067F">
                        <w:rPr>
                          <w:rFonts w:ascii="Calibri" w:hAnsi="Calibri"/>
                          <w:sz w:val="32"/>
                        </w:rPr>
                        <w:br/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a elektrotechnická a</w:t>
                      </w:r>
                      <w:r w:rsidR="007B3B4B">
                        <w:rPr>
                          <w:rFonts w:ascii="Calibri" w:hAnsi="Calibri"/>
                          <w:sz w:val="32"/>
                        </w:rPr>
                        <w:t xml:space="preserve"> 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Vyšší odborná škola, Liberec</w:t>
                      </w:r>
                      <w:r w:rsidR="007B3B4B" w:rsidRPr="007B3B4B">
                        <w:rPr>
                          <w:rFonts w:ascii="Calibri" w:hAnsi="Calibri"/>
                          <w:sz w:val="32"/>
                        </w:rPr>
                        <w:t> 1, Masarykova 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1" layoutInCell="1" allowOverlap="1" wp14:anchorId="3DF3FAFE" wp14:editId="53F0AD20">
                <wp:simplePos x="0" y="0"/>
                <wp:positionH relativeFrom="column">
                  <wp:posOffset>2068830</wp:posOffset>
                </wp:positionH>
                <wp:positionV relativeFrom="page">
                  <wp:posOffset>4048125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Calibri" w:hAnsi="Calibr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33E27CF" w14:textId="5FB6A9F9" w:rsidR="007B3B4B" w:rsidRPr="0003067F" w:rsidRDefault="00CD314C" w:rsidP="00BA4A26">
                                <w:pPr>
                                  <w:jc w:val="left"/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  <w:t xml:space="preserve">WEBOVÁ STRÁNKA </w:t>
                                </w:r>
                                <w:r w:rsidR="00B263EC"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  <w:t>PROJEKTU MEET AND PLAY</w:t>
                                </w:r>
                              </w:p>
                            </w:sdtContent>
                          </w:sdt>
                          <w:p w14:paraId="428A156D" w14:textId="7DA391D7" w:rsidR="00535913" w:rsidRPr="007B3B4B" w:rsidRDefault="00BF544C" w:rsidP="00BA4A2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  <w:r>
                              <w:rPr>
                                <w:rFonts w:ascii="Calibri" w:hAnsi="Calibri"/>
                                <w:sz w:val="36"/>
                              </w:rPr>
                              <w:t xml:space="preserve">Ročníková </w:t>
                            </w:r>
                            <w:r w:rsidR="0003067F">
                              <w:rPr>
                                <w:rFonts w:ascii="Calibri" w:hAnsi="Calibri"/>
                                <w:sz w:val="36"/>
                              </w:rPr>
                              <w:t>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F3FAFE" id="Text Box 19" o:spid="_x0000_s1028" type="#_x0000_t202" style="position:absolute;left:0;text-align:left;margin-left:162.9pt;margin-top:318.75pt;width:345.75pt;height:94.45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ZUCQIAAPgDAAAOAAAAZHJzL2Uyb0RvYy54bWysU8GO0zAQvSPxD5bvNE1pgUZNV0tXRUjL&#10;grTLBziOk1gkHjN2m5SvZ+ykpcveED5YHs/4zbw3483N0LXsqNBpMDlPZ3POlJFQalPn/PvT/s0H&#10;zpwXphQtGJXzk3L8Zvv61aa3mVpAA22pkBGIcVlvc954b7MkcbJRnXAzsMqQswLshCcT66RE0RN6&#10;1yaL+fxd0gOWFkEq5+j2bnTybcSvKiX916pyyrM251SbjzvGvQh7st2IrEZhGy2nMsQ/VNEJbSjp&#10;BepOeMEOqF9AdVoiOKj8TEKXQFVpqSIHYpPO/2Lz2AirIhcSx9mLTO7/wcqH4zdkusz5gjMjOmrR&#10;kxo8+wgDS9dBnt66jKIeLcX5ge6pzZGqs/cgfzhmYNcIU6tbROgbJUoqLw0vk6unI44LIEX/BUrK&#10;Iw4eItBQYRe0IzUYoVObTpfWhFokXS7frtP5YsWZJF+arterdBVziOz83KLznxR0LBxyjtT7CC+O&#10;986HckR2DgnZHLS63Ou2jQbWxa5FdhQ0J/u4JvRnYa0JwQbCsxEx3ESegdpI0g/FMCk6yVdAeSLi&#10;COP40XehQwP4i7OeRi/n7udBoOKs/WxIvHW6XIZZjcZy9X5BBl57imuPMJKgcu45G487P873waKu&#10;G8p0btctCb7XUYrQmbGqqXwar6jQ9BXC/F7bMerPh93+BgAA//8DAFBLAwQUAAYACAAAACEAB4o7&#10;SOEAAAAMAQAADwAAAGRycy9kb3ducmV2LnhtbEyPPU/DMBiEdyT+g/UisVGnCUmrNG+qioqFAYmC&#10;BKMbO3FUf8l20/DvcSc6nu5091yznbUik/BhtAZhuciACNNZPpoB4evz9WkNJERmOFPWCIRfEWDb&#10;3t81rOb2Yj7EdIgDSSUm1AxBxuhqSkMnhWZhYZ0wyeut1ywm6QfKPbukcq1onmUV1Ww0aUEyJ16k&#10;6E6Hs0b41nLke//+03M17d/6Xelm7xAfH+bdBkgUc/wPwxU/oUObmI72bHggCqHIy4QeEapiVQK5&#10;JrLlqgByRFjn1TPQtqG3J9o/AAAA//8DAFBLAQItABQABgAIAAAAIQC2gziS/gAAAOEBAAATAAAA&#10;AAAAAAAAAAAAAAAAAABbQ29udGVudF9UeXBlc10ueG1sUEsBAi0AFAAGAAgAAAAhADj9If/WAAAA&#10;lAEAAAsAAAAAAAAAAAAAAAAALwEAAF9yZWxzLy5yZWxzUEsBAi0AFAAGAAgAAAAhAKt5xlQJAgAA&#10;+AMAAA4AAAAAAAAAAAAAAAAALgIAAGRycy9lMm9Eb2MueG1sUEsBAi0AFAAGAAgAAAAhAAeKO0jh&#10;AAAADAEAAA8AAAAAAAAAAAAAAAAAYwQAAGRycy9kb3ducmV2LnhtbFBLBQYAAAAABAAEAPMAAABx&#10;BQAAAAA=&#10;" stroked="f">
                <v:textbox style="mso-fit-shape-to-text:t">
                  <w:txbxContent>
                    <w:sdt>
                      <w:sdtPr>
                        <w:rPr>
                          <w:rFonts w:ascii="Calibri" w:hAnsi="Calibr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433E27CF" w14:textId="5FB6A9F9" w:rsidR="007B3B4B" w:rsidRPr="0003067F" w:rsidRDefault="00CD314C" w:rsidP="00BA4A26">
                          <w:pPr>
                            <w:jc w:val="left"/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  <w:t xml:space="preserve">WEBOVÁ STRÁNKA </w:t>
                          </w:r>
                          <w:r w:rsidR="00B263EC"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  <w:t>PROJEKTU MEET AND PLAY</w:t>
                          </w:r>
                        </w:p>
                      </w:sdtContent>
                    </w:sdt>
                    <w:p w14:paraId="428A156D" w14:textId="7DA391D7" w:rsidR="00535913" w:rsidRPr="007B3B4B" w:rsidRDefault="00BF544C" w:rsidP="00BA4A2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  <w:r>
                        <w:rPr>
                          <w:rFonts w:ascii="Calibri" w:hAnsi="Calibri"/>
                          <w:sz w:val="36"/>
                        </w:rPr>
                        <w:t xml:space="preserve">Ročníková </w:t>
                      </w:r>
                      <w:r w:rsidR="0003067F">
                        <w:rPr>
                          <w:rFonts w:ascii="Calibri" w:hAnsi="Calibri"/>
                          <w:sz w:val="36"/>
                        </w:rPr>
                        <w:t>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532E9012" wp14:editId="3C59EE83">
                <wp:simplePos x="0" y="0"/>
                <wp:positionH relativeFrom="margin">
                  <wp:posOffset>1728470</wp:posOffset>
                </wp:positionH>
                <wp:positionV relativeFrom="margin">
                  <wp:posOffset>0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13C10E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6.1pt;margin-top:0;width:0;height:739.5pt;z-index:251656704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2l5wEAALADAAAOAAAAZHJzL2Uyb0RvYy54bWysU9uO0zAQfUfiHyy/s2m6YrUbNV1BS3lZ&#10;oNIuHzC1ncbC8Vget2n/nrF7YYE3hCJZvsycM3PmZPZ4GJzYm0gWfSvrm4kUxivU1m9b+f1l9e5e&#10;CkrgNTj0ppVHQ/Jx/vbNbAyNmWKPTpsoGMRTM4ZW9imFpqpI9WYAusFgPD92GAdIfIzbSkcYGX1w&#10;1XQyuatGjDpEVIaIb5enRzkv+F1nVPrWdWSScK3k2lJZY1k3ea3mM2i2EUJv1bkM+IcqBrCeSa9Q&#10;S0ggdtH+BTVYFZGwSzcKhwq7zipTeuBu6skf3Tz3EEzphcWhcJWJ/h+s+rpfR2E1z04KDwOP6MMu&#10;YWEW06LPGKjhsIVfx9yhOvjn8ITqBwmPix781pTol2Pg5DorWv2Wkg8UmGUzfkHNMcAERaxDF4cM&#10;yTKIQ5nJ8ToTc0hCnS4V3z7cPtR370s9FTSXxBApfTY4iLxpJaUIdtunBXrPk8dYFxrYP1HKZUFz&#10;ScisHlfWuWIA58XYytv7esIeUcA+jF6XXEJndY7LGRS3m4WLYg/spo+r/JV2+eV1WCZZAvWnODrS&#10;EtPJaBF3XhfG3oD+dN4nsO605wqdz0ymWPdc9kXAbGpqNqiP63hRmW1RGjtbOPvu9bnM4tePNv8J&#10;AAD//wMAUEsDBBQABgAIAAAAIQCHtD6R3QAAAAkBAAAPAAAAZHJzL2Rvd25yZXYueG1sTI9BS8NA&#10;FITvQv/D8gQvYjeuxdo0m6JCxVOLVfC6zT6T0OzbsLtN47/3SQ96HGaY+aZYja4TA4bYetJwO81A&#10;IFXetlRr+Hhf3zyAiMmQNZ0n1PCNEVbl5KIwufUnesNhl2rBJRRzo6FJqc+ljFWDzsSp75HY+/LB&#10;mcQy1NIGc+Jy10mVZffSmZZ4oTE9PjdYHXZHpyHG2RCuN9Xd01ptg7ef283L66D11eX4uASRcEx/&#10;YfjFZ3QomWnvj2Sj6DSouVIc1cCP2D7LPedm80UGsizk/wflDwAAAP//AwBQSwECLQAUAAYACAAA&#10;ACEAtoM4kv4AAADhAQAAEwAAAAAAAAAAAAAAAAAAAAAAW0NvbnRlbnRfVHlwZXNdLnhtbFBLAQIt&#10;ABQABgAIAAAAIQA4/SH/1gAAAJQBAAALAAAAAAAAAAAAAAAAAC8BAABfcmVscy8ucmVsc1BLAQIt&#10;ABQABgAIAAAAIQAUbW2l5wEAALADAAAOAAAAAAAAAAAAAAAAAC4CAABkcnMvZTJvRG9jLnhtbFBL&#10;AQItABQABgAIAAAAIQCHtD6R3QAAAAkBAAAPAAAAAAAAAAAAAAAAAEEEAABkcnMvZG93bnJldi54&#10;bWxQSwUGAAAAAAQABADzAAAASwUAAAAA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14:paraId="624D804B" w14:textId="77777777" w:rsidR="00442A7C" w:rsidRPr="00453AA3" w:rsidRDefault="00442A7C" w:rsidP="00BC280C">
      <w:pPr>
        <w:pStyle w:val="Sekce"/>
      </w:pPr>
      <w:r w:rsidRPr="00453AA3">
        <w:lastRenderedPageBreak/>
        <w:t>Anotace</w:t>
      </w:r>
      <w:r w:rsidR="00CB052F" w:rsidRPr="00453AA3">
        <w:t xml:space="preserve"> </w:t>
      </w:r>
      <w:r w:rsidRPr="00453AA3">
        <w:t>(Resumé)</w:t>
      </w:r>
    </w:p>
    <w:p w14:paraId="523FB069" w14:textId="4DD0A200" w:rsidR="00442A7C" w:rsidRDefault="00442A7C" w:rsidP="00E60C8B">
      <w:pPr>
        <w:pStyle w:val="Sta"/>
      </w:pPr>
      <w:r>
        <w:t xml:space="preserve">Práce se zabývá </w:t>
      </w:r>
      <w:r w:rsidR="009F7D64">
        <w:t xml:space="preserve">návrhem, </w:t>
      </w:r>
      <w:r w:rsidR="00DB1D03">
        <w:t>tvorbou</w:t>
      </w:r>
      <w:r w:rsidR="009F7D64">
        <w:t xml:space="preserve"> a nasazením</w:t>
      </w:r>
      <w:r w:rsidR="00DB1D03">
        <w:t xml:space="preserve"> </w:t>
      </w:r>
      <w:proofErr w:type="spellStart"/>
      <w:r w:rsidR="00DB1D03">
        <w:t>onepage</w:t>
      </w:r>
      <w:proofErr w:type="spellEnd"/>
      <w:r w:rsidR="00DB1D03">
        <w:t xml:space="preserve"> webové stránky s integrovaným formulářem. Využívá programovací jazyky HTML, CSS, PHP a J</w:t>
      </w:r>
      <w:r w:rsidR="009F7D64">
        <w:t>ava</w:t>
      </w:r>
      <w:r w:rsidR="00DB1D03">
        <w:t>S</w:t>
      </w:r>
      <w:r w:rsidR="009F7D64">
        <w:t xml:space="preserve">cript, a knihovny </w:t>
      </w:r>
      <w:proofErr w:type="spellStart"/>
      <w:r w:rsidR="009F7D64">
        <w:t>PHPMailer</w:t>
      </w:r>
      <w:proofErr w:type="spellEnd"/>
      <w:r w:rsidR="009F7D64">
        <w:t xml:space="preserve"> a </w:t>
      </w:r>
      <w:proofErr w:type="spellStart"/>
      <w:r w:rsidR="009F7D64">
        <w:t>Bootstrap</w:t>
      </w:r>
      <w:proofErr w:type="spellEnd"/>
      <w:r w:rsidR="009F7D64">
        <w:t>.</w:t>
      </w:r>
    </w:p>
    <w:p w14:paraId="095843A5" w14:textId="77777777" w:rsidR="00442A7C" w:rsidRPr="00340639" w:rsidRDefault="00EF60F8" w:rsidP="005A77CC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1A27BC41" w14:textId="660887A2" w:rsidR="00442A7C" w:rsidRPr="009F7D64" w:rsidRDefault="009F7D64" w:rsidP="00E60C8B">
      <w:pPr>
        <w:pStyle w:val="Sta"/>
        <w:rPr>
          <w:lang w:val="en-GB"/>
        </w:rPr>
      </w:pPr>
      <w:r w:rsidRPr="009F7D64">
        <w:rPr>
          <w:lang w:val="en-GB"/>
        </w:rPr>
        <w:t xml:space="preserve">This work deals with the process of design, </w:t>
      </w:r>
      <w:proofErr w:type="gramStart"/>
      <w:r w:rsidRPr="009F7D64">
        <w:rPr>
          <w:lang w:val="en-GB"/>
        </w:rPr>
        <w:t>creation</w:t>
      </w:r>
      <w:proofErr w:type="gramEnd"/>
      <w:r w:rsidRPr="009F7D64">
        <w:rPr>
          <w:lang w:val="en-GB"/>
        </w:rPr>
        <w:t xml:space="preserve"> and deployment of a </w:t>
      </w:r>
      <w:proofErr w:type="spellStart"/>
      <w:r w:rsidRPr="009F7D64">
        <w:rPr>
          <w:lang w:val="en-GB"/>
        </w:rPr>
        <w:t>onepage</w:t>
      </w:r>
      <w:proofErr w:type="spellEnd"/>
      <w:r w:rsidRPr="009F7D64">
        <w:rPr>
          <w:lang w:val="en-GB"/>
        </w:rPr>
        <w:t xml:space="preserve"> website with an integrated form. It uses HTML, CSS, </w:t>
      </w:r>
      <w:proofErr w:type="gramStart"/>
      <w:r w:rsidRPr="009F7D64">
        <w:rPr>
          <w:lang w:val="en-GB"/>
        </w:rPr>
        <w:t>PHP</w:t>
      </w:r>
      <w:proofErr w:type="gramEnd"/>
      <w:r w:rsidRPr="009F7D64">
        <w:rPr>
          <w:lang w:val="en-GB"/>
        </w:rPr>
        <w:t xml:space="preserve"> and JavaScript programming languages, and </w:t>
      </w:r>
      <w:proofErr w:type="spellStart"/>
      <w:r w:rsidRPr="009F7D64">
        <w:rPr>
          <w:lang w:val="en-GB"/>
        </w:rPr>
        <w:t>PHPMailer</w:t>
      </w:r>
      <w:proofErr w:type="spellEnd"/>
      <w:r w:rsidRPr="009F7D64">
        <w:rPr>
          <w:lang w:val="en-GB"/>
        </w:rPr>
        <w:t xml:space="preserve"> and Bootstrap libraries.</w:t>
      </w:r>
    </w:p>
    <w:p w14:paraId="016DBCA5" w14:textId="77777777" w:rsidR="00442A7C" w:rsidRPr="00453AA3" w:rsidRDefault="00442A7C" w:rsidP="005A77CC">
      <w:pPr>
        <w:pStyle w:val="Nezaazovannadpis"/>
      </w:pPr>
      <w:r w:rsidRPr="00453AA3">
        <w:t>Čestné prohlášení</w:t>
      </w:r>
    </w:p>
    <w:p w14:paraId="69EAADCD" w14:textId="42604C15" w:rsidR="00442A7C" w:rsidRDefault="00442A7C" w:rsidP="00E60C8B">
      <w:pPr>
        <w:pStyle w:val="Sta"/>
      </w:pPr>
      <w:r>
        <w:t xml:space="preserve">Prohlašuji, </w:t>
      </w:r>
      <w:r w:rsidR="00BF544C">
        <w:t>že jsem předkládanou</w:t>
      </w:r>
      <w:r>
        <w:t xml:space="preserve"> </w:t>
      </w:r>
      <w:r w:rsidR="00BF544C">
        <w:t>ročníkovou</w:t>
      </w:r>
      <w:r>
        <w:t xml:space="preserve"> práci vypracoval</w:t>
      </w:r>
      <w:r w:rsidR="00190325">
        <w:t xml:space="preserve"> </w:t>
      </w:r>
      <w:r>
        <w:t>sám a uvedl jsem veškerou použitou literaturu a bibliografické citace.</w:t>
      </w:r>
    </w:p>
    <w:p w14:paraId="6B1A8396" w14:textId="7F5DADCB" w:rsidR="00D5405A" w:rsidRDefault="009C2343" w:rsidP="0003067F">
      <w:pPr>
        <w:pStyle w:val="Podpisovdek"/>
      </w:pPr>
      <w:r>
        <w:t>V </w:t>
      </w:r>
      <w:r w:rsidR="009B3D6A">
        <w:t xml:space="preserve">Liberci dne </w:t>
      </w:r>
      <w:r w:rsidR="00AA7B51">
        <w:fldChar w:fldCharType="begin"/>
      </w:r>
      <w:r w:rsidR="00AA7B51">
        <w:instrText xml:space="preserve"> DATE   \* MERGEFORMAT </w:instrText>
      </w:r>
      <w:r w:rsidR="00AA7B51">
        <w:fldChar w:fldCharType="separate"/>
      </w:r>
      <w:r w:rsidR="002134CC">
        <w:rPr>
          <w:noProof/>
        </w:rPr>
        <w:t>03.06.2021</w:t>
      </w:r>
      <w:r w:rsidR="00AA7B51">
        <w:rPr>
          <w:noProof/>
        </w:rPr>
        <w:fldChar w:fldCharType="end"/>
      </w:r>
      <w:r w:rsidR="009B3D6A">
        <w:tab/>
      </w:r>
      <w:r w:rsidR="009B3D6A">
        <w:tab/>
      </w:r>
    </w:p>
    <w:p w14:paraId="73370F4B" w14:textId="74540B16" w:rsidR="009B3D6A" w:rsidRPr="00075D20" w:rsidRDefault="009B3D6A" w:rsidP="00CB1CD9">
      <w:pPr>
        <w:pStyle w:val="Jmnopodpodpisovmdkem"/>
      </w:pPr>
      <w:r>
        <w:tab/>
      </w:r>
      <w:sdt>
        <w:sdtPr>
          <w:alias w:val="Autor"/>
          <w:tag w:val=""/>
          <w:id w:val="172458754"/>
          <w:placeholder>
            <w:docPart w:val="EFFFD334FC954AA69896A3A88E89670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B21D16">
            <w:t>Viktor Zoubek</w:t>
          </w:r>
        </w:sdtContent>
      </w:sdt>
    </w:p>
    <w:p w14:paraId="2252AF8D" w14:textId="77777777" w:rsidR="00CB49D1" w:rsidRDefault="00CB1CD9" w:rsidP="00CB1CD9">
      <w:pPr>
        <w:pStyle w:val="Sekce"/>
      </w:pPr>
      <w:r>
        <w:lastRenderedPageBreak/>
        <w:t>Obsah</w:t>
      </w:r>
    </w:p>
    <w:p w14:paraId="21184932" w14:textId="10540706" w:rsidR="009C41F5" w:rsidRDefault="0057412E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r>
        <w:rPr>
          <w:bCs w:val="0"/>
        </w:rPr>
        <w:fldChar w:fldCharType="begin"/>
      </w:r>
      <w:r>
        <w:rPr>
          <w:bCs w:val="0"/>
        </w:rPr>
        <w:instrText xml:space="preserve"> TOC \h \z \u </w:instrText>
      </w:r>
      <w:r>
        <w:rPr>
          <w:bCs w:val="0"/>
        </w:rPr>
        <w:fldChar w:fldCharType="separate"/>
      </w:r>
      <w:hyperlink w:anchor="_Toc73570811" w:history="1">
        <w:r w:rsidR="009C41F5" w:rsidRPr="00EB4802">
          <w:rPr>
            <w:rStyle w:val="Hypertextovodkaz"/>
            <w:noProof/>
          </w:rPr>
          <w:t>Úvod</w:t>
        </w:r>
        <w:r w:rsidR="009C41F5">
          <w:rPr>
            <w:noProof/>
            <w:webHidden/>
          </w:rPr>
          <w:tab/>
        </w:r>
        <w:r w:rsidR="009C41F5">
          <w:rPr>
            <w:noProof/>
            <w:webHidden/>
          </w:rPr>
          <w:fldChar w:fldCharType="begin"/>
        </w:r>
        <w:r w:rsidR="009C41F5">
          <w:rPr>
            <w:noProof/>
            <w:webHidden/>
          </w:rPr>
          <w:instrText xml:space="preserve"> PAGEREF _Toc73570811 \h </w:instrText>
        </w:r>
        <w:r w:rsidR="009C41F5">
          <w:rPr>
            <w:noProof/>
            <w:webHidden/>
          </w:rPr>
        </w:r>
        <w:r w:rsidR="009C41F5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</w:t>
        </w:r>
        <w:r w:rsidR="009C41F5">
          <w:rPr>
            <w:noProof/>
            <w:webHidden/>
          </w:rPr>
          <w:fldChar w:fldCharType="end"/>
        </w:r>
      </w:hyperlink>
    </w:p>
    <w:p w14:paraId="3BBCBBBC" w14:textId="06A96173" w:rsidR="009C41F5" w:rsidRDefault="009C41F5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570812" w:history="1">
        <w:r w:rsidRPr="00EB4802">
          <w:rPr>
            <w:rStyle w:val="Hypertextovodkaz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Seznámení s projektem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7AFA74" w14:textId="0E6392C3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13" w:history="1">
        <w:r w:rsidRPr="00EB4802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Požadavky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E72834" w14:textId="71FE0461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14" w:history="1">
        <w:r w:rsidRPr="00EB4802">
          <w:rPr>
            <w:rStyle w:val="Hypertextovodkaz"/>
            <w:noProof/>
          </w:rPr>
          <w:t>1.1.1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Technické požadavky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FE3A98" w14:textId="0FB5BB74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15" w:history="1">
        <w:r w:rsidRPr="00EB4802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Plány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1A9BAF" w14:textId="75672B1B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16" w:history="1">
        <w:r w:rsidRPr="00EB4802">
          <w:rPr>
            <w:rStyle w:val="Hypertextovodkaz"/>
            <w:noProof/>
          </w:rPr>
          <w:t>1.2.1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Formát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D34079" w14:textId="6498917D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17" w:history="1">
        <w:r w:rsidRPr="00EB4802">
          <w:rPr>
            <w:rStyle w:val="Hypertextovodkaz"/>
            <w:noProof/>
          </w:rPr>
          <w:t>1.2.2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Barvy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5D28C4" w14:textId="7724D926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18" w:history="1">
        <w:r w:rsidRPr="00EB4802">
          <w:rPr>
            <w:rStyle w:val="Hypertextovodkaz"/>
            <w:noProof/>
          </w:rPr>
          <w:t>1.2.3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Typy písma (Fonty)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F1B3A2" w14:textId="5A53B858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19" w:history="1">
        <w:r w:rsidRPr="00EB4802">
          <w:rPr>
            <w:rStyle w:val="Hypertextovodkaz"/>
            <w:noProof/>
          </w:rPr>
          <w:t>1.2.4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Styl mobilní navigace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850BD2" w14:textId="5370B509" w:rsidR="009C41F5" w:rsidRDefault="009C41F5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570820" w:history="1">
        <w:r w:rsidRPr="00EB4802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UX/UI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233316" w14:textId="4EA88AD1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21" w:history="1">
        <w:r w:rsidRPr="00EB4802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První verze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6B9B87" w14:textId="3171AB7C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22" w:history="1">
        <w:r w:rsidRPr="00EB4802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Druhá verze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3A36EC" w14:textId="70F38013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23" w:history="1">
        <w:r w:rsidRPr="00EB4802">
          <w:rPr>
            <w:rStyle w:val="Hypertextovodkaz"/>
            <w:noProof/>
            <w:lang w:val="en-GB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Finální verze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59F45F" w14:textId="3F142E6B" w:rsidR="009C41F5" w:rsidRDefault="009C41F5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570824" w:history="1">
        <w:r w:rsidRPr="00EB4802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Tvorba webové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00A4EC" w14:textId="7B768181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25" w:history="1">
        <w:r w:rsidRPr="00EB4802">
          <w:rPr>
            <w:rStyle w:val="Hypertextovodkaz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C3C55A" w14:textId="6D027B60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26" w:history="1">
        <w:r w:rsidRPr="00EB4802">
          <w:rPr>
            <w:rStyle w:val="Hypertextovodkaz"/>
            <w:noProof/>
          </w:rPr>
          <w:t>3.1.1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HTML5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7702CE" w14:textId="30EA2F77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27" w:history="1">
        <w:r w:rsidRPr="00EB4802">
          <w:rPr>
            <w:rStyle w:val="Hypertextovodkaz"/>
            <w:noProof/>
          </w:rPr>
          <w:t>3.1.2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Mobile-first CSS3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B39571" w14:textId="5FEF27A6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28" w:history="1">
        <w:r w:rsidRPr="00EB4802">
          <w:rPr>
            <w:rStyle w:val="Hypertextovodkaz"/>
            <w:noProof/>
          </w:rPr>
          <w:t>3.1.3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Responzivní chování pomocí CSS mediaqueries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78EC97" w14:textId="11B93727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29" w:history="1">
        <w:r w:rsidRPr="00EB4802">
          <w:rPr>
            <w:rStyle w:val="Hypertextovodkaz"/>
            <w:noProof/>
          </w:rPr>
          <w:t>3.1.4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Knihovna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191CD9" w14:textId="6479A35E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30" w:history="1">
        <w:r w:rsidRPr="00EB4802">
          <w:rPr>
            <w:rStyle w:val="Hypertextovodkaz"/>
            <w:noProof/>
          </w:rPr>
          <w:t>3.1.5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7468F5" w14:textId="443EA7B3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31" w:history="1">
        <w:r w:rsidRPr="00EB4802">
          <w:rPr>
            <w:rStyle w:val="Hypertextovodkaz"/>
            <w:noProof/>
          </w:rPr>
          <w:t>3.1.6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Optimalizace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EB345A" w14:textId="4AB5BBAB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32" w:history="1">
        <w:r w:rsidRPr="00EB4802">
          <w:rPr>
            <w:rStyle w:val="Hypertextovodkaz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44471F" w14:textId="047952B8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33" w:history="1">
        <w:r w:rsidRPr="00EB4802">
          <w:rPr>
            <w:rStyle w:val="Hypertextovodkaz"/>
            <w:noProof/>
          </w:rPr>
          <w:t>3.2.1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Integrace systému PHPMailer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6955B8" w14:textId="35C76D04" w:rsidR="009C41F5" w:rsidRDefault="009C41F5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570834" w:history="1">
        <w:r w:rsidRPr="00EB4802">
          <w:rPr>
            <w:rStyle w:val="Hypertextovodkaz"/>
            <w:noProof/>
          </w:rPr>
          <w:t>3.2.2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Troubleshooting a ReCaptcha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0A2512" w14:textId="31F2DAC5" w:rsidR="009C41F5" w:rsidRDefault="009C41F5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570835" w:history="1">
        <w:r w:rsidRPr="00EB4802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Nasazení webu na hosting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3D0A58" w14:textId="6AB3260A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36" w:history="1">
        <w:r w:rsidRPr="00EB4802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Výběr hostingu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C28D89" w14:textId="77B1B70D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37" w:history="1">
        <w:r w:rsidRPr="00EB4802">
          <w:rPr>
            <w:rStyle w:val="Hypertextovodkaz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Nákup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BCAA20" w14:textId="5FDA6715" w:rsidR="009C41F5" w:rsidRDefault="009C41F5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570838" w:history="1">
        <w:r w:rsidRPr="00EB4802">
          <w:rPr>
            <w:rStyle w:val="Hypertextovodkaz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Nasazení webu přes FTP klienta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D740A7" w14:textId="2D7B9F28" w:rsidR="009C41F5" w:rsidRDefault="009C41F5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570839" w:history="1">
        <w:r w:rsidRPr="00EB4802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D814E4" w14:textId="589E9B5F" w:rsidR="009C41F5" w:rsidRDefault="009C41F5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570840" w:history="1">
        <w:r w:rsidRPr="00EB4802">
          <w:rPr>
            <w:rStyle w:val="Hypertextovodkaz"/>
            <w:noProof/>
          </w:rPr>
          <w:t>Seznam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A660F2" w14:textId="4DF4DF4B" w:rsidR="009C41F5" w:rsidRDefault="009C41F5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570841" w:history="1">
        <w:r w:rsidRPr="00EB4802">
          <w:rPr>
            <w:rStyle w:val="Hypertextovodkaz"/>
            <w:noProof/>
          </w:rPr>
          <w:t>Použitá 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E1EFF8" w14:textId="672038A4" w:rsidR="009C41F5" w:rsidRDefault="009C41F5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570842" w:history="1">
        <w:r w:rsidRPr="00EB4802">
          <w:rPr>
            <w:rStyle w:val="Hypertextovodkaz"/>
            <w:noProof/>
          </w:rPr>
          <w:t>A.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Seznam přiložených souborů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BFBE95" w14:textId="1483B220" w:rsidR="009C41F5" w:rsidRDefault="009C41F5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570843" w:history="1">
        <w:r w:rsidRPr="00EB4802">
          <w:rPr>
            <w:rStyle w:val="Hypertextovodkaz"/>
            <w:noProof/>
          </w:rPr>
          <w:t>B.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Pr="00EB4802">
          <w:rPr>
            <w:rStyle w:val="Hypertextovodkaz"/>
            <w:noProof/>
          </w:rPr>
          <w:t>Další příloha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_Toc73570843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68061E8" w14:textId="21FF2A87" w:rsidR="005561FB" w:rsidRDefault="0057412E">
      <w:r>
        <w:rPr>
          <w:bCs/>
          <w:szCs w:val="20"/>
        </w:rPr>
        <w:fldChar w:fldCharType="end"/>
      </w:r>
    </w:p>
    <w:p w14:paraId="46A3DD5C" w14:textId="77777777" w:rsidR="005561FB" w:rsidRDefault="005561FB">
      <w:pPr>
        <w:sectPr w:rsidR="005561FB" w:rsidSect="00E33E77">
          <w:headerReference w:type="default" r:id="rId16"/>
          <w:footerReference w:type="default" r:id="rId17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1F6B0551" w14:textId="60BE6B93" w:rsidR="00DB1D03" w:rsidRDefault="00DB1D03" w:rsidP="00DB1D03">
      <w:pPr>
        <w:pStyle w:val="Neslovankapitola"/>
      </w:pPr>
      <w:bookmarkStart w:id="1" w:name="_Toc286557227"/>
      <w:bookmarkStart w:id="2" w:name="_Toc286561880"/>
      <w:bookmarkStart w:id="3" w:name="_Toc73570811"/>
      <w:r>
        <w:lastRenderedPageBreak/>
        <w:t>Úvod</w:t>
      </w:r>
      <w:bookmarkEnd w:id="3"/>
    </w:p>
    <w:p w14:paraId="03842496" w14:textId="2B6A9729" w:rsidR="00DE6CA5" w:rsidRPr="00DB1D03" w:rsidRDefault="00DB1D03" w:rsidP="00DB1D03">
      <w:pPr>
        <w:pStyle w:val="Sta"/>
      </w:pPr>
      <w:r>
        <w:t xml:space="preserve">Dvanáctého února 2021 jsem dostal nabídku vytvořit webovou stránku s registračním formulářem pro příměstský tábor </w:t>
      </w:r>
      <w:proofErr w:type="spellStart"/>
      <w:r>
        <w:t>Meet</w:t>
      </w:r>
      <w:proofErr w:type="spellEnd"/>
      <w:r>
        <w:t xml:space="preserve"> and Play. Cílem této stránky je informovat zákazníky, propagovat tento projekt a sloužit jako online přihláška.</w:t>
      </w:r>
      <w:r w:rsidR="00DE6CA5">
        <w:t xml:space="preserve"> Stránka je určena pro rodiče, kteří chtějí zjistit o projektu více nebo přihlásit své dítě. Web je plně podporován prohlížeči s </w:t>
      </w:r>
      <w:proofErr w:type="spellStart"/>
      <w:r w:rsidR="00DE6CA5">
        <w:t>Chromiovým</w:t>
      </w:r>
      <w:proofErr w:type="spellEnd"/>
      <w:r w:rsidR="00DE6CA5">
        <w:t xml:space="preserve"> jádrem (</w:t>
      </w:r>
      <w:r w:rsidR="00E728EE">
        <w:t xml:space="preserve">Google </w:t>
      </w:r>
      <w:r w:rsidR="00DE6CA5">
        <w:t xml:space="preserve">Chrome, </w:t>
      </w:r>
      <w:r w:rsidR="00E728EE">
        <w:t xml:space="preserve">Microsoft </w:t>
      </w:r>
      <w:proofErr w:type="spellStart"/>
      <w:r w:rsidR="00DE6CA5">
        <w:t>Edge</w:t>
      </w:r>
      <w:proofErr w:type="spellEnd"/>
      <w:r w:rsidR="00DE6CA5">
        <w:t xml:space="preserve">, </w:t>
      </w:r>
      <w:proofErr w:type="gramStart"/>
      <w:r w:rsidR="00DE6CA5">
        <w:t>Opera,…</w:t>
      </w:r>
      <w:proofErr w:type="gramEnd"/>
      <w:r w:rsidR="00DE6CA5">
        <w:t xml:space="preserve">) a </w:t>
      </w:r>
      <w:r w:rsidR="00E728EE">
        <w:t>prohlížečem Mozilla Firefox. Responzivita designu pokrývá šířky od 340px do 2560px.</w:t>
      </w:r>
    </w:p>
    <w:p w14:paraId="6C6514E4" w14:textId="7BFC76EB" w:rsidR="006E1104" w:rsidRDefault="00190325" w:rsidP="006E1104">
      <w:pPr>
        <w:pStyle w:val="Kapitola"/>
      </w:pPr>
      <w:bookmarkStart w:id="4" w:name="_Toc73570812"/>
      <w:r>
        <w:lastRenderedPageBreak/>
        <w:t>Seznámení s projektem</w:t>
      </w:r>
      <w:bookmarkEnd w:id="4"/>
    </w:p>
    <w:p w14:paraId="406D0CB0" w14:textId="19742D1C" w:rsidR="00F247C2" w:rsidRDefault="00F247C2" w:rsidP="00190325">
      <w:pPr>
        <w:pStyle w:val="Podkapitola"/>
      </w:pPr>
      <w:bookmarkStart w:id="5" w:name="_Toc73570813"/>
      <w:r>
        <w:t>Požadavky</w:t>
      </w:r>
      <w:bookmarkEnd w:id="5"/>
    </w:p>
    <w:p w14:paraId="5A70115D" w14:textId="77777777" w:rsidR="00413992" w:rsidRDefault="00F247C2" w:rsidP="0099674E">
      <w:pPr>
        <w:pStyle w:val="Sta"/>
        <w:rPr>
          <w:noProof/>
        </w:rPr>
      </w:pPr>
      <w:r>
        <w:t>V</w:t>
      </w:r>
      <w:r w:rsidR="00BE534D">
        <w:t xml:space="preserve"> nabídce práce bylo poskytnuto jen minimální množství informací – cílem byla jednoduchá, avšak stylová stránka s integrovaným formulářem pro přihlašování účastníků. Po přijetí nabídky jsem obdržel </w:t>
      </w:r>
      <w:r w:rsidR="003D558A">
        <w:t xml:space="preserve">textový soubor s obsahem webu, náčrtek představy designu, SVG logo projektu a </w:t>
      </w:r>
      <w:r w:rsidR="00481705">
        <w:t xml:space="preserve">PNG návrh hlavičky stránky. </w:t>
      </w:r>
      <w:r w:rsidR="006934A8">
        <w:t>Jak si můžete všimnout, loga využívají klasické barvy trikolory za účelem spojit je s</w:t>
      </w:r>
      <w:r w:rsidR="00753904">
        <w:t>e vzhledem britské vlajky.</w:t>
      </w:r>
      <w:r w:rsidR="00753904" w:rsidRPr="00753904">
        <w:t xml:space="preserve"> </w:t>
      </w:r>
      <w:r w:rsidR="00AC41F2">
        <w:t>Podle stylu těchto log a náčrtu webu jsem tvořil design webu.</w:t>
      </w:r>
      <w:r w:rsidR="00413992" w:rsidRPr="00413992">
        <w:rPr>
          <w:noProof/>
        </w:rPr>
        <w:t xml:space="preserve"> </w:t>
      </w:r>
    </w:p>
    <w:p w14:paraId="674B4246" w14:textId="77777777" w:rsidR="00DC5CDB" w:rsidRDefault="00413992" w:rsidP="00DC5CDB">
      <w:pPr>
        <w:pStyle w:val="Sta"/>
        <w:keepNext/>
        <w:jc w:val="center"/>
      </w:pPr>
      <w:r w:rsidRPr="00481705">
        <w:rPr>
          <w:noProof/>
        </w:rPr>
        <w:drawing>
          <wp:inline distT="0" distB="0" distL="0" distR="0" wp14:anchorId="46812BAF" wp14:editId="6475AA2B">
            <wp:extent cx="1057275" cy="1057275"/>
            <wp:effectExtent l="0" t="0" r="9525" b="9525"/>
            <wp:docPr id="5" name="Grafický 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D68B" w14:textId="02C2FB68" w:rsidR="00AC41F2" w:rsidRDefault="00DC5CDB" w:rsidP="00DC5CDB">
      <w:pPr>
        <w:pStyle w:val="Titulek"/>
        <w:jc w:val="center"/>
      </w:pPr>
      <w:bookmarkStart w:id="6" w:name="_Toc73487271"/>
      <w:r>
        <w:t xml:space="preserve">Obrázek </w:t>
      </w:r>
      <w:fldSimple w:instr=" SEQ Obrázek \* ARABIC ">
        <w:r w:rsidR="002134CC">
          <w:rPr>
            <w:noProof/>
          </w:rPr>
          <w:t>1</w:t>
        </w:r>
      </w:fldSimple>
      <w:r>
        <w:t xml:space="preserve"> - Logo </w:t>
      </w:r>
      <w:proofErr w:type="spellStart"/>
      <w:r>
        <w:t>Meet</w:t>
      </w:r>
      <w:proofErr w:type="spellEnd"/>
      <w:r>
        <w:t xml:space="preserve"> and Play</w:t>
      </w:r>
      <w:bookmarkEnd w:id="6"/>
    </w:p>
    <w:p w14:paraId="6130F6AB" w14:textId="3CFA4411" w:rsidR="00AC41F2" w:rsidRDefault="00AC41F2" w:rsidP="00AC41F2">
      <w:pPr>
        <w:pStyle w:val="Nadpis3"/>
      </w:pPr>
      <w:bookmarkStart w:id="7" w:name="_Toc73570814"/>
      <w:r>
        <w:t>Technické požadavky</w:t>
      </w:r>
      <w:bookmarkEnd w:id="7"/>
    </w:p>
    <w:p w14:paraId="0328AF97" w14:textId="5F73396D" w:rsidR="00AC41F2" w:rsidRDefault="00AC41F2" w:rsidP="00E072E8">
      <w:pPr>
        <w:pStyle w:val="Sta"/>
      </w:pPr>
      <w:r>
        <w:t xml:space="preserve">Web by samozřejmě měl být plně responzivní v rozmezí šířky od přibližně 300px až do 2560+px, v konečné fázi by měl být optimalizován pomocí </w:t>
      </w:r>
      <w:proofErr w:type="spellStart"/>
      <w:r>
        <w:t>sourcesetů</w:t>
      </w:r>
      <w:proofErr w:type="spellEnd"/>
      <w:r>
        <w:t xml:space="preserve"> obrázků a </w:t>
      </w:r>
      <w:proofErr w:type="spellStart"/>
      <w:r>
        <w:t>minifikac</w:t>
      </w:r>
      <w:r w:rsidR="00413992">
        <w:t>e</w:t>
      </w:r>
      <w:proofErr w:type="spellEnd"/>
      <w:r>
        <w:t xml:space="preserve"> kódu. </w:t>
      </w:r>
      <w:r w:rsidR="00E072E8">
        <w:t>Největším oříškem pro</w:t>
      </w:r>
      <w:r w:rsidR="00DD0A97">
        <w:t xml:space="preserve"> </w:t>
      </w:r>
      <w:r w:rsidR="00E072E8">
        <w:t>m</w:t>
      </w:r>
      <w:r w:rsidR="00DD0A97">
        <w:t xml:space="preserve">ě </w:t>
      </w:r>
      <w:r w:rsidR="00E072E8">
        <w:t>byl</w:t>
      </w:r>
      <w:r>
        <w:t xml:space="preserve"> přihlašovací formulář</w:t>
      </w:r>
      <w:r w:rsidR="007F651B">
        <w:t xml:space="preserve">, který jsem z designových důvodů neřešil přes vložený Google </w:t>
      </w:r>
      <w:proofErr w:type="spellStart"/>
      <w:r w:rsidR="007F651B">
        <w:t>Form</w:t>
      </w:r>
      <w:proofErr w:type="spellEnd"/>
      <w:r w:rsidR="007F651B">
        <w:t>, ale přímo přes PHP, se kterým jsem do této chvíle nikdy nepracoval.</w:t>
      </w:r>
    </w:p>
    <w:p w14:paraId="729CE086" w14:textId="2426440B" w:rsidR="000D5B34" w:rsidRPr="00413992" w:rsidRDefault="000D5B34" w:rsidP="00190325">
      <w:pPr>
        <w:pStyle w:val="Podkapitola"/>
      </w:pPr>
      <w:bookmarkStart w:id="8" w:name="_Toc73570815"/>
      <w:r w:rsidRPr="00413992">
        <w:t>Plány</w:t>
      </w:r>
      <w:bookmarkEnd w:id="8"/>
    </w:p>
    <w:p w14:paraId="5BA80FA1" w14:textId="37080AF1" w:rsidR="000D5B34" w:rsidRDefault="00EE2E9A" w:rsidP="00341946">
      <w:pPr>
        <w:pStyle w:val="Podpodkapitola"/>
      </w:pPr>
      <w:bookmarkStart w:id="9" w:name="_Toc73570816"/>
      <w:r>
        <w:t>Formát stránky</w:t>
      </w:r>
      <w:bookmarkEnd w:id="9"/>
    </w:p>
    <w:p w14:paraId="4A988CCD" w14:textId="5E581634" w:rsidR="00EE2E9A" w:rsidRDefault="00EE2E9A" w:rsidP="00E072E8">
      <w:pPr>
        <w:pStyle w:val="Sta"/>
      </w:pPr>
      <w:r>
        <w:t>Při rozhodování o formátu stránky jsem bral v potaz hlavně její malý rozsah, který se hodí pro weby typu „</w:t>
      </w:r>
      <w:proofErr w:type="spellStart"/>
      <w:r>
        <w:t>onepage</w:t>
      </w:r>
      <w:proofErr w:type="spellEnd"/>
      <w:r>
        <w:t>“</w:t>
      </w:r>
      <w:r w:rsidR="00E504EC">
        <w:t xml:space="preserve"> </w:t>
      </w:r>
      <w:r>
        <w:t>(</w:t>
      </w:r>
      <w:r w:rsidRPr="00EE2E9A">
        <w:rPr>
          <w:i/>
          <w:iCs/>
        </w:rPr>
        <w:t>=jedna stránka</w:t>
      </w:r>
      <w:r>
        <w:t>), tedy webů s jedinou stránkou, na které jsou vypsané všechny informace a veškerá navigace je pouze mezi jednotlivými úseky této stránky. Rozhodl jsem se tedy vnímat tuto stránku spíše jako takový interaktivní leták.</w:t>
      </w:r>
    </w:p>
    <w:p w14:paraId="12C40551" w14:textId="3EF26AAC" w:rsidR="00EE2E9A" w:rsidRDefault="00EE2E9A" w:rsidP="00E072E8">
      <w:pPr>
        <w:pStyle w:val="Sta"/>
      </w:pPr>
      <w:r>
        <w:t>Jelikož jsem chtěl, aby tato stránka upoutávala pozornost</w:t>
      </w:r>
      <w:r w:rsidR="00411867">
        <w:t xml:space="preserve"> svým hravým designem</w:t>
      </w:r>
      <w:r>
        <w:t xml:space="preserve">, rozhodl jsem se použít jednoduchý kreslený vzor na pevném pozadí a na něj umístit „vznášející se“ kartu s textem. Vzor, který jsem vybral pro návrh této stránky jsou hvězdy, avšak zákazníkovi jsem samozřejmě dal na výběr jakýkoliv motiv. </w:t>
      </w:r>
    </w:p>
    <w:p w14:paraId="363C04E2" w14:textId="4F8C16F9" w:rsidR="002A18A6" w:rsidRDefault="002A18A6" w:rsidP="00341946">
      <w:pPr>
        <w:pStyle w:val="Podpodkapitola"/>
      </w:pPr>
      <w:bookmarkStart w:id="10" w:name="_Toc73570817"/>
      <w:r>
        <w:lastRenderedPageBreak/>
        <w:t>Barvy</w:t>
      </w:r>
      <w:bookmarkEnd w:id="10"/>
    </w:p>
    <w:p w14:paraId="7A199D2A" w14:textId="24E171AD" w:rsidR="0043653F" w:rsidRDefault="00E504EC" w:rsidP="0099674E">
      <w:pPr>
        <w:pStyle w:val="Sta"/>
        <w:rPr>
          <w:noProof/>
        </w:rPr>
      </w:pPr>
      <w:r>
        <w:t>Při výběru barev jsem využil webový nástroj</w:t>
      </w:r>
      <w:r w:rsidR="001D0217">
        <w:t xml:space="preserve"> </w:t>
      </w:r>
      <w:proofErr w:type="spellStart"/>
      <w:r w:rsidR="001D0217">
        <w:t>Coolors</w:t>
      </w:r>
      <w:proofErr w:type="spellEnd"/>
      <w:r>
        <w:t xml:space="preserve"> pro tvorbu a experimentování s barevnými kombinacemi</w:t>
      </w:r>
      <w:r w:rsidR="001D0217">
        <w:t>. Jako základní bod jsem použil barvy trikolory, které jsem poupravil a použil při vybírání dalších dodatkových barev. Jelikož jsou barvy trikolory velmi syté, přidal jsem desaturovanou verzi modrošedé a světle šedou do pozadí.</w:t>
      </w:r>
      <w:r w:rsidR="00411867">
        <w:t xml:space="preserve"> Dominantní barva </w:t>
      </w:r>
      <w:r w:rsidR="00121200">
        <w:t>v</w:t>
      </w:r>
      <w:r w:rsidR="00411867">
        <w:t xml:space="preserve"> první verzi webu byla modrá, ale po změně designu </w:t>
      </w:r>
      <w:r w:rsidR="00121200">
        <w:t>jsem modrou použil na</w:t>
      </w:r>
      <w:r w:rsidR="00411867">
        <w:t xml:space="preserve"> kontur</w:t>
      </w:r>
      <w:r w:rsidR="00121200">
        <w:t>y,</w:t>
      </w:r>
      <w:r w:rsidR="00411867">
        <w:t xml:space="preserve"> a web se stal převážně bílým.</w:t>
      </w:r>
    </w:p>
    <w:p w14:paraId="6C8C2DC6" w14:textId="77777777" w:rsidR="00DC5CDB" w:rsidRDefault="0043653F" w:rsidP="00DC5CDB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0F67F60C" wp14:editId="3E6E0292">
            <wp:extent cx="4498340" cy="1647825"/>
            <wp:effectExtent l="0" t="0" r="0" b="9525"/>
            <wp:docPr id="11" name="Grafický 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44B6" w14:textId="3E9FEC2C" w:rsidR="00E0303F" w:rsidRDefault="00DC5CDB" w:rsidP="00DC5CDB">
      <w:pPr>
        <w:pStyle w:val="Titulek"/>
        <w:jc w:val="center"/>
        <w:rPr>
          <w:noProof/>
        </w:rPr>
      </w:pPr>
      <w:bookmarkStart w:id="11" w:name="_Toc73487272"/>
      <w:r>
        <w:t xml:space="preserve">Obrázek </w:t>
      </w:r>
      <w:fldSimple w:instr=" SEQ Obrázek \* ARABIC ">
        <w:r w:rsidR="002134CC">
          <w:rPr>
            <w:noProof/>
          </w:rPr>
          <w:t>2</w:t>
        </w:r>
      </w:fldSimple>
      <w:r>
        <w:t xml:space="preserve"> - Barevná paleta stránky</w:t>
      </w:r>
      <w:bookmarkEnd w:id="11"/>
    </w:p>
    <w:p w14:paraId="5AB08757" w14:textId="7B7173BB" w:rsidR="002A18A6" w:rsidRDefault="002A18A6" w:rsidP="00341946">
      <w:pPr>
        <w:pStyle w:val="Podpodkapitola"/>
      </w:pPr>
      <w:bookmarkStart w:id="12" w:name="_Toc73570818"/>
      <w:r>
        <w:t xml:space="preserve">Typy </w:t>
      </w:r>
      <w:r w:rsidRPr="00341946">
        <w:t>písma</w:t>
      </w:r>
      <w:r>
        <w:t xml:space="preserve"> (Fonty)</w:t>
      </w:r>
      <w:bookmarkEnd w:id="12"/>
      <w:r w:rsidR="00411867" w:rsidRPr="00411867">
        <w:rPr>
          <w:noProof/>
        </w:rPr>
        <w:t xml:space="preserve"> </w:t>
      </w:r>
    </w:p>
    <w:p w14:paraId="3AF6ED48" w14:textId="39928965" w:rsidR="002A18A6" w:rsidRDefault="00411867" w:rsidP="0099674E">
      <w:pPr>
        <w:pStyle w:val="Sta"/>
      </w:pPr>
      <w:r>
        <w:t>Jak již jsem zmínil, cílem stránky je působit hravě a výrazně. Vhodný font jsem hledal opravdu dlouho, zkoušel jsem řadu</w:t>
      </w:r>
      <w:r w:rsidR="00306F38">
        <w:t xml:space="preserve"> lehkých</w:t>
      </w:r>
      <w:r>
        <w:t xml:space="preserve"> bezpatkových písem, </w:t>
      </w:r>
      <w:r w:rsidR="00306F38">
        <w:t xml:space="preserve">fontů napodobujících rukopis, i přehnaných obrázkových výtvorů. Na perfektní font jsem narazil při sledování YouTube, když jsem si všiml stylu titulek u jednoho z mých oblíbených tvůrců. Font, který používá ve svých videích je sice </w:t>
      </w:r>
      <w:r w:rsidR="00306389">
        <w:t>chráněn autorskými právy,</w:t>
      </w:r>
      <w:r w:rsidR="00306F38">
        <w:t xml:space="preserve"> ale je velmi podobný volně dostupnému fontu Roboto </w:t>
      </w:r>
      <w:proofErr w:type="spellStart"/>
      <w:r w:rsidR="00306F38">
        <w:t>Slab</w:t>
      </w:r>
      <w:proofErr w:type="spellEnd"/>
      <w:r w:rsidR="00306F38">
        <w:t xml:space="preserve">. </w:t>
      </w:r>
      <w:r w:rsidR="00306389">
        <w:t>Právě třida písem „</w:t>
      </w:r>
      <w:proofErr w:type="spellStart"/>
      <w:r w:rsidR="00306389">
        <w:t>slab</w:t>
      </w:r>
      <w:proofErr w:type="spellEnd"/>
      <w:r w:rsidR="00306389">
        <w:t>“, tedy s velkými patkami byla přesně to, co jsem potřeboval.</w:t>
      </w:r>
    </w:p>
    <w:p w14:paraId="1DE4B5ED" w14:textId="66036702" w:rsidR="00CE4228" w:rsidRDefault="00306389" w:rsidP="00DC5CDB">
      <w:pPr>
        <w:pStyle w:val="Sta"/>
        <w:keepNext/>
      </w:pPr>
      <w:r>
        <w:t xml:space="preserve">Jako druhý, normálnější font jsem použil Roboto, neboť jde o bezpatkovou verzi téhož fontu, a tak sedí k sobě. Veškeré fonty jsem stáhnul z webu Google </w:t>
      </w:r>
      <w:proofErr w:type="spellStart"/>
      <w:r>
        <w:t>Fonts</w:t>
      </w:r>
      <w:proofErr w:type="spellEnd"/>
      <w:r>
        <w:t xml:space="preserve">, neboť zde jsou fonty většinou volně dostupné pod licencí </w:t>
      </w:r>
      <w:proofErr w:type="spellStart"/>
      <w:r>
        <w:t>Apache</w:t>
      </w:r>
      <w:proofErr w:type="spellEnd"/>
      <w:r>
        <w:t>, tedy zdarma i</w:t>
      </w:r>
      <w:r w:rsidR="00CE4228">
        <w:br/>
      </w:r>
      <w:r w:rsidR="0099674E">
        <w:t>při</w:t>
      </w:r>
      <w:r>
        <w:t> komerčním využití.</w:t>
      </w:r>
      <w:sdt>
        <w:sdtPr>
          <w:id w:val="-24642435"/>
          <w:citation/>
        </w:sdtPr>
        <w:sdtEndPr/>
        <w:sdtContent>
          <w:r w:rsidR="00357C5C">
            <w:fldChar w:fldCharType="begin"/>
          </w:r>
          <w:r w:rsidR="00357C5C" w:rsidRPr="00357C5C">
            <w:instrText xml:space="preserve"> CITATION Chr19 \l 2057 </w:instrText>
          </w:r>
          <w:r w:rsidR="00357C5C">
            <w:fldChar w:fldCharType="separate"/>
          </w:r>
          <w:r w:rsidR="00357C5C" w:rsidRPr="00357C5C">
            <w:rPr>
              <w:noProof/>
            </w:rPr>
            <w:t xml:space="preserve"> </w:t>
          </w:r>
          <w:r w:rsidR="00357C5C" w:rsidRPr="00CE4228">
            <w:rPr>
              <w:noProof/>
            </w:rPr>
            <w:t>(1)</w:t>
          </w:r>
          <w:r w:rsidR="00357C5C">
            <w:fldChar w:fldCharType="end"/>
          </w:r>
        </w:sdtContent>
      </w:sdt>
    </w:p>
    <w:p w14:paraId="6C8DF62E" w14:textId="77777777" w:rsidR="00DC5CDB" w:rsidRDefault="00CE4228" w:rsidP="00DC5CDB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5C28C6A0" wp14:editId="2511BC8E">
            <wp:extent cx="2506025" cy="1268083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138" cy="12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C416" w14:textId="5A00FEF5" w:rsidR="00E0303F" w:rsidRDefault="00DC5CDB" w:rsidP="00DC5CDB">
      <w:pPr>
        <w:pStyle w:val="Titulek"/>
        <w:jc w:val="center"/>
      </w:pPr>
      <w:bookmarkStart w:id="13" w:name="_Toc73487273"/>
      <w:r>
        <w:t xml:space="preserve">Obrázek </w:t>
      </w:r>
      <w:fldSimple w:instr=" SEQ Obrázek \* ARABIC ">
        <w:r w:rsidR="002134CC">
          <w:rPr>
            <w:noProof/>
          </w:rPr>
          <w:t>3</w:t>
        </w:r>
      </w:fldSimple>
      <w:r>
        <w:t xml:space="preserve"> - Použité fonty Roboto </w:t>
      </w:r>
      <w:proofErr w:type="spellStart"/>
      <w:r>
        <w:t>Slab</w:t>
      </w:r>
      <w:proofErr w:type="spellEnd"/>
      <w:r>
        <w:t xml:space="preserve"> a Roboto</w:t>
      </w:r>
      <w:bookmarkEnd w:id="13"/>
    </w:p>
    <w:p w14:paraId="5EF16A09" w14:textId="4C251F53" w:rsidR="002A18A6" w:rsidRPr="002A18A6" w:rsidRDefault="002A18A6" w:rsidP="00341946">
      <w:pPr>
        <w:pStyle w:val="Podpodkapitola"/>
      </w:pPr>
      <w:bookmarkStart w:id="14" w:name="_Toc73570819"/>
      <w:r>
        <w:lastRenderedPageBreak/>
        <w:t>Styl mobilní navigace</w:t>
      </w:r>
      <w:bookmarkEnd w:id="14"/>
    </w:p>
    <w:p w14:paraId="64AE86F4" w14:textId="6E6993F7" w:rsidR="002A18A6" w:rsidRDefault="003A41BF" w:rsidP="007B4D3D">
      <w:pPr>
        <w:pStyle w:val="Sta"/>
      </w:pPr>
      <w:r>
        <w:t>Jelikož více jak 50</w:t>
      </w:r>
      <w:r w:rsidR="00C117AF">
        <w:t> </w:t>
      </w:r>
      <w:r>
        <w:t>% návštěv webových stránek probíhá přes mobilní zařízení</w:t>
      </w:r>
      <w:sdt>
        <w:sdtPr>
          <w:id w:val="-809552850"/>
          <w:citation/>
        </w:sdtPr>
        <w:sdtEndPr/>
        <w:sdtContent>
          <w:r w:rsidR="00866957">
            <w:fldChar w:fldCharType="begin"/>
          </w:r>
          <w:r w:rsidR="00866957" w:rsidRPr="00866957">
            <w:instrText xml:space="preserve"> CITATION Sta21 \l 2057 </w:instrText>
          </w:r>
          <w:r w:rsidR="00866957">
            <w:fldChar w:fldCharType="separate"/>
          </w:r>
          <w:r w:rsidR="00357C5C">
            <w:rPr>
              <w:noProof/>
            </w:rPr>
            <w:t xml:space="preserve"> (2)</w:t>
          </w:r>
          <w:r w:rsidR="00866957">
            <w:fldChar w:fldCharType="end"/>
          </w:r>
        </w:sdtContent>
      </w:sdt>
      <w:r w:rsidR="00B263EC">
        <w:t xml:space="preserve">, </w:t>
      </w:r>
      <w:r>
        <w:t>je design pro tuto platformu klíčový. Mezi největší změny mezi mobilní a webovou verzí patří navigační menu, neboť zabírá velké množství místa, kterého na mobilních obrazovkách už tak není dostatek</w:t>
      </w:r>
      <w:r w:rsidR="00F07E6C">
        <w:t xml:space="preserve">, a tak se často schovává do </w:t>
      </w:r>
      <w:proofErr w:type="spellStart"/>
      <w:r w:rsidR="00F07E6C">
        <w:t>rozbalitelných</w:t>
      </w:r>
      <w:proofErr w:type="spellEnd"/>
      <w:r w:rsidR="00F07E6C">
        <w:t xml:space="preserve"> tlačítek, takzvaných „hamburgerů“. Problém je v tom, že navigační menu je asi nejpoužívanější funkce na webové stránce, tudíž musí být intuitivní, rychlé a přehledné.</w:t>
      </w:r>
    </w:p>
    <w:p w14:paraId="5D92ACEC" w14:textId="77777777" w:rsidR="00CE4228" w:rsidRDefault="00F07E6C" w:rsidP="007B4D3D">
      <w:pPr>
        <w:pStyle w:val="Sta"/>
      </w:pPr>
      <w:r>
        <w:t>Já jsem pro svůj design zvolil plovoucí tlačítko, které zůstává na obrazovce i při posu</w:t>
      </w:r>
      <w:r w:rsidR="0041268F">
        <w:t>n</w:t>
      </w:r>
      <w:r>
        <w:t>u stránky. Zkoušel jsem několik různých vzhledů rozbaleného i sbaleného menu, a nakonec jsem se rozhodl pro kruhové tlačítko a rozbalené kruhové pole. Animace díky tomu vypadá plynule a symetricky.</w:t>
      </w:r>
    </w:p>
    <w:p w14:paraId="2ED8C9A4" w14:textId="77777777" w:rsidR="00DC5CDB" w:rsidRDefault="00CE4228" w:rsidP="00DC5CDB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5200498E" wp14:editId="7012AF1D">
            <wp:extent cx="4200525" cy="2089150"/>
            <wp:effectExtent l="0" t="0" r="9525" b="635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8C47" w14:textId="53C5E614" w:rsidR="00F07E6C" w:rsidRDefault="00DC5CDB" w:rsidP="00DC5CDB">
      <w:pPr>
        <w:pStyle w:val="Titulek"/>
        <w:jc w:val="center"/>
      </w:pPr>
      <w:bookmarkStart w:id="15" w:name="_Toc73487274"/>
      <w:r>
        <w:t xml:space="preserve">Obrázek </w:t>
      </w:r>
      <w:fldSimple w:instr=" SEQ Obrázek \* ARABIC ">
        <w:r w:rsidR="002134CC">
          <w:rPr>
            <w:noProof/>
          </w:rPr>
          <w:t>4</w:t>
        </w:r>
      </w:fldSimple>
      <w:r>
        <w:t xml:space="preserve"> - Graf poměru mobil/desktop na webových stránkách</w:t>
      </w:r>
      <w:sdt>
        <w:sdtPr>
          <w:id w:val="-302542965"/>
          <w:citation/>
        </w:sdtPr>
        <w:sdtEndPr/>
        <w:sdtContent>
          <w:r>
            <w:fldChar w:fldCharType="begin"/>
          </w:r>
          <w:r w:rsidRPr="00DC5CDB">
            <w:instrText xml:space="preserve"> CITATION Sta21 \l 2057 </w:instrText>
          </w:r>
          <w:r>
            <w:fldChar w:fldCharType="separate"/>
          </w:r>
          <w:r w:rsidRPr="00DC5CDB">
            <w:rPr>
              <w:noProof/>
            </w:rPr>
            <w:t xml:space="preserve"> (2)</w:t>
          </w:r>
          <w:r>
            <w:fldChar w:fldCharType="end"/>
          </w:r>
        </w:sdtContent>
      </w:sdt>
      <w:bookmarkEnd w:id="15"/>
    </w:p>
    <w:p w14:paraId="512A0F28" w14:textId="45B0F838" w:rsidR="009D4A37" w:rsidRDefault="009D4A37" w:rsidP="00521AEC">
      <w:pPr>
        <w:pStyle w:val="Kapitola"/>
      </w:pPr>
      <w:bookmarkStart w:id="16" w:name="_Toc73570820"/>
      <w:r>
        <w:lastRenderedPageBreak/>
        <w:t>UX/UI Design</w:t>
      </w:r>
      <w:bookmarkEnd w:id="16"/>
    </w:p>
    <w:p w14:paraId="312F5ECD" w14:textId="2EC76144" w:rsidR="009D4A37" w:rsidRPr="009D4A37" w:rsidRDefault="009D4A37" w:rsidP="0099674E">
      <w:pPr>
        <w:pStyle w:val="Sta"/>
      </w:pPr>
      <w:r>
        <w:t xml:space="preserve">Před vytvořením </w:t>
      </w:r>
      <w:r w:rsidRPr="0099674E">
        <w:t>samotného</w:t>
      </w:r>
      <w:r>
        <w:t xml:space="preserve"> webu jsem prostřednictvím </w:t>
      </w:r>
      <w:proofErr w:type="spellStart"/>
      <w:r>
        <w:t>wireframe</w:t>
      </w:r>
      <w:proofErr w:type="spellEnd"/>
      <w:r>
        <w:t xml:space="preserve"> designéru Adobe </w:t>
      </w:r>
      <w:proofErr w:type="spellStart"/>
      <w:r>
        <w:t>Xd</w:t>
      </w:r>
      <w:proofErr w:type="spellEnd"/>
      <w:r>
        <w:t xml:space="preserve"> vytvořil návrh, který byl několikrát upraven a sloužil zákazníkovi jako představa o finálním produktu</w:t>
      </w:r>
      <w:r w:rsidR="007B4D3D">
        <w:t>,</w:t>
      </w:r>
      <w:r>
        <w:t xml:space="preserve"> a mně jako předloha. Při tvorbě těchto návrhů jsem</w:t>
      </w:r>
      <w:r w:rsidR="007B4D3D">
        <w:t xml:space="preserve"> </w:t>
      </w:r>
      <w:r>
        <w:t>upravoval potřebné materiály, plánoval strukturu HTML a kódování designu.</w:t>
      </w:r>
    </w:p>
    <w:p w14:paraId="6A4A9187" w14:textId="5DC727AC" w:rsidR="009D4A37" w:rsidRPr="00206D6F" w:rsidRDefault="00DC6D60" w:rsidP="00521AEC">
      <w:pPr>
        <w:pStyle w:val="Podkapitola"/>
      </w:pPr>
      <w:bookmarkStart w:id="17" w:name="_Toc73570821"/>
      <w:r>
        <w:t xml:space="preserve">První </w:t>
      </w:r>
      <w:r w:rsidRPr="00521AEC">
        <w:t>verze</w:t>
      </w:r>
      <w:bookmarkEnd w:id="17"/>
    </w:p>
    <w:p w14:paraId="2E6B497B" w14:textId="399FF3F0" w:rsidR="009D4A37" w:rsidRDefault="00694B48" w:rsidP="0099674E">
      <w:pPr>
        <w:pStyle w:val="Sta"/>
      </w:pPr>
      <w:r>
        <w:t xml:space="preserve">První verzi designu jsem dokončil 16. února. Tato verze byl můj první plán na zpracování </w:t>
      </w:r>
      <w:r w:rsidR="00BA3491">
        <w:t>stránky</w:t>
      </w:r>
      <w:r w:rsidR="007B4D3D">
        <w:t xml:space="preserve">, a </w:t>
      </w:r>
      <w:r w:rsidR="00721C13">
        <w:t xml:space="preserve">sloužila </w:t>
      </w:r>
      <w:r w:rsidR="007B4D3D">
        <w:t>převážně zákazníkovi jako vyobrazení mé představy.</w:t>
      </w:r>
    </w:p>
    <w:p w14:paraId="7B9368AD" w14:textId="0D872B8F" w:rsidR="000444C7" w:rsidRDefault="00E072E8" w:rsidP="000444C7">
      <w:pPr>
        <w:pStyle w:val="Sta"/>
        <w:rPr>
          <w:noProof/>
        </w:rPr>
      </w:pPr>
      <w:r>
        <w:t>Tento design se skládal z pozadí tvořeného bílými kreslenými hvězdičkami na modrém pozadí, nad kterým se vznášel bílý blok s vnitřní texturou ve stylu „</w:t>
      </w:r>
      <w:proofErr w:type="spellStart"/>
      <w:r>
        <w:t>doodle</w:t>
      </w:r>
      <w:proofErr w:type="spellEnd"/>
      <w:r>
        <w:t xml:space="preserve"> art“. </w:t>
      </w:r>
      <w:r w:rsidR="00441444">
        <w:t xml:space="preserve">Desktop verze webu byla vybavena stylovým navigačním menu s logem uprostřed, avšak toto rozložení </w:t>
      </w:r>
      <w:r w:rsidR="00593609">
        <w:t>bylo na požadavek klienta změněno.</w:t>
      </w:r>
    </w:p>
    <w:p w14:paraId="5ECD6FF6" w14:textId="77777777" w:rsidR="00DC5CDB" w:rsidRDefault="000444C7" w:rsidP="00DC5CDB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3709DE7D" wp14:editId="10A93136">
            <wp:extent cx="4763770" cy="2683510"/>
            <wp:effectExtent l="0" t="0" r="0" b="254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3758" w14:textId="18E5DD95" w:rsidR="007B4D3D" w:rsidRPr="00521AEC" w:rsidRDefault="00DC5CDB" w:rsidP="00DC5CDB">
      <w:pPr>
        <w:pStyle w:val="Titulek"/>
        <w:jc w:val="center"/>
      </w:pPr>
      <w:bookmarkStart w:id="18" w:name="_Toc73487275"/>
      <w:r>
        <w:t xml:space="preserve">Obrázek </w:t>
      </w:r>
      <w:fldSimple w:instr=" SEQ Obrázek \* ARABIC ">
        <w:r w:rsidR="002134CC">
          <w:rPr>
            <w:noProof/>
          </w:rPr>
          <w:t>5</w:t>
        </w:r>
      </w:fldSimple>
      <w:r>
        <w:t xml:space="preserve"> - Navigační menu první verze desktop designu</w:t>
      </w:r>
      <w:bookmarkEnd w:id="18"/>
    </w:p>
    <w:p w14:paraId="35138499" w14:textId="7355F1B2" w:rsidR="009D4A37" w:rsidRDefault="00DC6D60" w:rsidP="00521AEC">
      <w:pPr>
        <w:pStyle w:val="Podkapitola"/>
      </w:pPr>
      <w:bookmarkStart w:id="19" w:name="_Toc73570822"/>
      <w:r>
        <w:lastRenderedPageBreak/>
        <w:t>Druhá verze</w:t>
      </w:r>
      <w:bookmarkEnd w:id="19"/>
    </w:p>
    <w:p w14:paraId="2AC3F73C" w14:textId="78B5E20A" w:rsidR="009D4A37" w:rsidRDefault="0027472E" w:rsidP="00DC5CDB">
      <w:pPr>
        <w:pStyle w:val="Sta"/>
        <w:keepNext/>
      </w:pPr>
      <w:r>
        <w:t xml:space="preserve">Po zhodnocení mého prvního návrhu zákazníkem přišla </w:t>
      </w:r>
      <w:r w:rsidR="00886F4C">
        <w:t xml:space="preserve">první revize designu. </w:t>
      </w:r>
      <w:r w:rsidR="002C2989">
        <w:t>Hlavní ú</w:t>
      </w:r>
      <w:r w:rsidR="00886F4C">
        <w:t>pravou byl přechod od modrého pozadí k odměřenějšímu světlému backgroundu. Hvězdičkový vzor působil až moc nočně, a tak byl nahrazen kresleným motivem z vnitřního bloku. Změna barvy pozadí samozřejmě znamenala nutnost invertovat barvy textu</w:t>
      </w:r>
      <w:r w:rsidR="006E23F6">
        <w:t xml:space="preserve"> a loga</w:t>
      </w:r>
      <w:r w:rsidR="00DC6D60">
        <w:t>.</w:t>
      </w:r>
    </w:p>
    <w:p w14:paraId="15DF95BD" w14:textId="77777777" w:rsidR="000444C7" w:rsidRDefault="002C2989" w:rsidP="00521AEC">
      <w:pPr>
        <w:pStyle w:val="Sta"/>
        <w:rPr>
          <w:noProof/>
        </w:rPr>
      </w:pPr>
      <w:r>
        <w:t xml:space="preserve">Vzhled hlavičky webu jsem dle požadavku změnil na verzi s velkým, texturovaným logem a </w:t>
      </w:r>
      <w:r w:rsidR="005473B8">
        <w:t>velkým plovoucím</w:t>
      </w:r>
      <w:r>
        <w:t xml:space="preserve"> tlačítkem „přihlas se“.</w:t>
      </w:r>
      <w:r w:rsidR="00E9098E" w:rsidRPr="00E9098E">
        <w:rPr>
          <w:noProof/>
        </w:rPr>
        <w:t xml:space="preserve"> </w:t>
      </w:r>
    </w:p>
    <w:p w14:paraId="66A874E7" w14:textId="77777777" w:rsidR="00DC5CDB" w:rsidRDefault="000444C7" w:rsidP="00DC5CDB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2826108E" wp14:editId="5755CE48">
            <wp:extent cx="4482465" cy="251714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0935" w14:textId="048ADB50" w:rsidR="00BC022C" w:rsidRDefault="00DC5CDB" w:rsidP="00DC5CDB">
      <w:pPr>
        <w:pStyle w:val="Titulek"/>
        <w:jc w:val="center"/>
        <w:rPr>
          <w:noProof/>
        </w:rPr>
      </w:pPr>
      <w:bookmarkStart w:id="20" w:name="_Toc73487276"/>
      <w:r>
        <w:t xml:space="preserve">Obrázek </w:t>
      </w:r>
      <w:fldSimple w:instr=" SEQ Obrázek \* ARABIC ">
        <w:r w:rsidR="002134CC">
          <w:rPr>
            <w:noProof/>
          </w:rPr>
          <w:t>6</w:t>
        </w:r>
      </w:fldSimple>
      <w:r>
        <w:t xml:space="preserve"> - Navigační menu finální verze desktop designu</w:t>
      </w:r>
      <w:bookmarkEnd w:id="20"/>
    </w:p>
    <w:p w14:paraId="15DA9322" w14:textId="1C8A6F75" w:rsidR="002C2989" w:rsidRDefault="002C2989" w:rsidP="00521AEC">
      <w:pPr>
        <w:pStyle w:val="Podkapitola"/>
        <w:rPr>
          <w:lang w:val="en-GB"/>
        </w:rPr>
      </w:pPr>
      <w:bookmarkStart w:id="21" w:name="_Toc73570823"/>
      <w:r>
        <w:lastRenderedPageBreak/>
        <w:t>Finální verze</w:t>
      </w:r>
      <w:bookmarkEnd w:id="21"/>
    </w:p>
    <w:p w14:paraId="7C73CF24" w14:textId="069071C7" w:rsidR="00CE4228" w:rsidRDefault="009E208D" w:rsidP="00DC5CDB">
      <w:pPr>
        <w:pStyle w:val="Sta"/>
        <w:keepNext/>
      </w:pPr>
      <w:r w:rsidRPr="009E208D">
        <w:t xml:space="preserve">Před nasazením </w:t>
      </w:r>
      <w:r w:rsidR="00890214">
        <w:t>prošla stránka několika menšími úpravami</w:t>
      </w:r>
      <w:r w:rsidR="00BC022C">
        <w:t>-</w:t>
      </w:r>
      <w:r w:rsidR="00890214">
        <w:t>změnou jazyka nadpisů sekcí, přidáním loga do paty stránky</w:t>
      </w:r>
      <w:r w:rsidR="00BC022C">
        <w:t xml:space="preserve"> nebo</w:t>
      </w:r>
      <w:r w:rsidR="00890214">
        <w:t xml:space="preserve"> úpravou vzhledu formuláře</w:t>
      </w:r>
      <w:r w:rsidR="00BC022C">
        <w:t>.</w:t>
      </w:r>
      <w:r w:rsidR="00871F8C">
        <w:t xml:space="preserve"> Návrh designu byl po </w:t>
      </w:r>
      <w:r w:rsidR="005C664A">
        <w:t>schválení</w:t>
      </w:r>
      <w:r w:rsidR="00871F8C">
        <w:t xml:space="preserve"> zákazníkem finalizován 5. března 2021.</w:t>
      </w:r>
    </w:p>
    <w:p w14:paraId="411A0C32" w14:textId="77777777" w:rsidR="00DC5CDB" w:rsidRDefault="00DC5CDB" w:rsidP="00DC5CDB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608E5805" wp14:editId="5BCB91A5">
            <wp:extent cx="1647321" cy="331470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707" cy="33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23F2" w14:textId="5BEF8547" w:rsidR="005A0EF7" w:rsidRDefault="00DC5CDB" w:rsidP="00DC5CDB">
      <w:pPr>
        <w:pStyle w:val="Titulek"/>
        <w:jc w:val="center"/>
      </w:pPr>
      <w:bookmarkStart w:id="22" w:name="_Toc73487277"/>
      <w:r>
        <w:t xml:space="preserve">Obrázek </w:t>
      </w:r>
      <w:fldSimple w:instr=" SEQ Obrázek \* ARABIC ">
        <w:r w:rsidR="002134CC">
          <w:rPr>
            <w:noProof/>
          </w:rPr>
          <w:t>7</w:t>
        </w:r>
      </w:fldSimple>
      <w:r>
        <w:t xml:space="preserve"> </w:t>
      </w:r>
      <w:r w:rsidR="00BA4223">
        <w:t>–</w:t>
      </w:r>
      <w:r>
        <w:t xml:space="preserve"> </w:t>
      </w:r>
      <w:r w:rsidR="00BA4223">
        <w:t>První verze mobilního vzhledu</w:t>
      </w:r>
      <w:bookmarkEnd w:id="22"/>
    </w:p>
    <w:p w14:paraId="4AA7F54F" w14:textId="77777777" w:rsidR="00BA4223" w:rsidRDefault="00DC5CDB" w:rsidP="00BA4223">
      <w:pPr>
        <w:keepNext/>
        <w:spacing w:before="0"/>
        <w:jc w:val="center"/>
      </w:pPr>
      <w:r>
        <w:rPr>
          <w:noProof/>
        </w:rPr>
        <w:drawing>
          <wp:inline distT="0" distB="0" distL="0" distR="0" wp14:anchorId="703DE6AF" wp14:editId="5445EE57">
            <wp:extent cx="1614066" cy="3371850"/>
            <wp:effectExtent l="0" t="0" r="571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2"/>
                    <a:stretch/>
                  </pic:blipFill>
                  <pic:spPr bwMode="auto">
                    <a:xfrm>
                      <a:off x="0" y="0"/>
                      <a:ext cx="1653819" cy="345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C5888" w14:textId="2E00311E" w:rsidR="005A0EF7" w:rsidRDefault="00BA4223" w:rsidP="00BA4223">
      <w:pPr>
        <w:pStyle w:val="Titulek"/>
        <w:jc w:val="center"/>
      </w:pPr>
      <w:bookmarkStart w:id="23" w:name="_Toc73487278"/>
      <w:r>
        <w:t xml:space="preserve">Obrázek </w:t>
      </w:r>
      <w:fldSimple w:instr=" SEQ Obrázek \* ARABIC ">
        <w:r w:rsidR="002134CC">
          <w:rPr>
            <w:noProof/>
          </w:rPr>
          <w:t>8</w:t>
        </w:r>
      </w:fldSimple>
      <w:r>
        <w:t xml:space="preserve"> - Finální verze mobilního vzhledu</w:t>
      </w:r>
      <w:bookmarkEnd w:id="23"/>
    </w:p>
    <w:p w14:paraId="6C1CFDCE" w14:textId="77777777" w:rsidR="00BA4223" w:rsidRDefault="0090214E" w:rsidP="00BA4223">
      <w:pPr>
        <w:pStyle w:val="Sta"/>
        <w:keepNext/>
        <w:jc w:val="center"/>
      </w:pPr>
      <w:r>
        <w:rPr>
          <w:noProof/>
        </w:rPr>
        <w:lastRenderedPageBreak/>
        <w:drawing>
          <wp:inline distT="0" distB="0" distL="0" distR="0" wp14:anchorId="1C9D84E8" wp14:editId="61B03507">
            <wp:extent cx="3004204" cy="4067175"/>
            <wp:effectExtent l="0" t="0" r="5715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325" cy="40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912F" w14:textId="7562F613" w:rsidR="00CE4228" w:rsidRDefault="00BA4223" w:rsidP="00BA4223">
      <w:pPr>
        <w:pStyle w:val="Titulek"/>
        <w:jc w:val="center"/>
      </w:pPr>
      <w:bookmarkStart w:id="24" w:name="_Toc73487279"/>
      <w:r>
        <w:t xml:space="preserve">Obrázek </w:t>
      </w:r>
      <w:fldSimple w:instr=" SEQ Obrázek \* ARABIC ">
        <w:r w:rsidR="002134CC">
          <w:rPr>
            <w:noProof/>
          </w:rPr>
          <w:t>9</w:t>
        </w:r>
      </w:fldSimple>
      <w:r>
        <w:t xml:space="preserve"> - První verze designu formuláře na tabletu</w:t>
      </w:r>
      <w:bookmarkEnd w:id="24"/>
    </w:p>
    <w:p w14:paraId="2629E1C5" w14:textId="77777777" w:rsidR="00BA4223" w:rsidRDefault="0090214E" w:rsidP="00BA4223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0CDC53B3" wp14:editId="0223DFFA">
            <wp:extent cx="3002387" cy="4086225"/>
            <wp:effectExtent l="0" t="0" r="762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570" cy="40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207F" w14:textId="4E95A8D1" w:rsidR="00B40852" w:rsidRPr="009E208D" w:rsidRDefault="00BA4223" w:rsidP="00BA4223">
      <w:pPr>
        <w:pStyle w:val="Titulek"/>
        <w:jc w:val="center"/>
      </w:pPr>
      <w:bookmarkStart w:id="25" w:name="_Toc73487280"/>
      <w:r>
        <w:t xml:space="preserve">Obrázek </w:t>
      </w:r>
      <w:fldSimple w:instr=" SEQ Obrázek \* ARABIC ">
        <w:r w:rsidR="002134CC">
          <w:rPr>
            <w:noProof/>
          </w:rPr>
          <w:t>10</w:t>
        </w:r>
      </w:fldSimple>
      <w:r>
        <w:t xml:space="preserve"> - Finální</w:t>
      </w:r>
      <w:r w:rsidRPr="00167C0D">
        <w:t xml:space="preserve"> verze designu formuláře na tabletu</w:t>
      </w:r>
      <w:bookmarkEnd w:id="25"/>
    </w:p>
    <w:p w14:paraId="18BA2B7B" w14:textId="764A632A" w:rsidR="0036593A" w:rsidRDefault="0036593A" w:rsidP="0036593A">
      <w:pPr>
        <w:pStyle w:val="Kapitola"/>
      </w:pPr>
      <w:bookmarkStart w:id="26" w:name="_Toc73570824"/>
      <w:r>
        <w:lastRenderedPageBreak/>
        <w:t>Tvorba webové stránky</w:t>
      </w:r>
      <w:bookmarkEnd w:id="26"/>
    </w:p>
    <w:p w14:paraId="1ECB3BCB" w14:textId="32AEED1D" w:rsidR="00871F8C" w:rsidRPr="00871F8C" w:rsidRDefault="00871F8C" w:rsidP="00871F8C">
      <w:pPr>
        <w:pStyle w:val="Sta"/>
      </w:pPr>
      <w:r>
        <w:t xml:space="preserve">K napsání stránky stačí člověku dvě věci – návrh, nebo alespoň nápad, a software pro psaní kódu, takzvané IDE (= </w:t>
      </w:r>
      <w:proofErr w:type="spellStart"/>
      <w:r>
        <w:t>Integrated</w:t>
      </w:r>
      <w:proofErr w:type="spellEnd"/>
      <w:r>
        <w:t xml:space="preserve"> Development Environment). IDE je vlastně textový editor s chytrými pomůckami pro programátory, například našeptávačem</w:t>
      </w:r>
      <w:r w:rsidR="00341946">
        <w:t xml:space="preserve"> nebo </w:t>
      </w:r>
      <w:r>
        <w:t>barevným formátováním</w:t>
      </w:r>
      <w:r w:rsidR="00341946">
        <w:t>.</w:t>
      </w:r>
      <w:sdt>
        <w:sdtPr>
          <w:id w:val="1675992083"/>
          <w:citation/>
        </w:sdtPr>
        <w:sdtEndPr/>
        <w:sdtContent>
          <w:r w:rsidR="00C71621">
            <w:fldChar w:fldCharType="begin"/>
          </w:r>
          <w:r w:rsidR="00C71621" w:rsidRPr="00C71621">
            <w:instrText xml:space="preserve"> CITATION Wik21 \l 2057 </w:instrText>
          </w:r>
          <w:r w:rsidR="00C71621">
            <w:fldChar w:fldCharType="separate"/>
          </w:r>
          <w:r w:rsidR="00C71621" w:rsidRPr="00C71621">
            <w:rPr>
              <w:noProof/>
            </w:rPr>
            <w:t xml:space="preserve"> (3)</w:t>
          </w:r>
          <w:r w:rsidR="00C71621">
            <w:fldChar w:fldCharType="end"/>
          </w:r>
        </w:sdtContent>
      </w:sdt>
      <w:r w:rsidR="00341946">
        <w:t xml:space="preserve"> Jelikož jsem psal převážně v CSS, HTML a PHP, zvolil jsem jednoduché IDE Microsoft </w:t>
      </w:r>
      <w:proofErr w:type="spellStart"/>
      <w:r w:rsidR="00341946">
        <w:t>Visual</w:t>
      </w:r>
      <w:proofErr w:type="spellEnd"/>
      <w:r w:rsidR="00341946">
        <w:t xml:space="preserve"> Studio </w:t>
      </w:r>
      <w:proofErr w:type="spellStart"/>
      <w:r w:rsidR="00341946">
        <w:t>Code</w:t>
      </w:r>
      <w:proofErr w:type="spellEnd"/>
      <w:r w:rsidR="00341946">
        <w:t>.</w:t>
      </w:r>
    </w:p>
    <w:p w14:paraId="44C9BA2F" w14:textId="642CE43A" w:rsidR="0064531D" w:rsidRDefault="00341946" w:rsidP="00341946">
      <w:pPr>
        <w:pStyle w:val="Podkapitola"/>
      </w:pPr>
      <w:bookmarkStart w:id="27" w:name="_Toc73570825"/>
      <w:r>
        <w:t>Front-end</w:t>
      </w:r>
      <w:bookmarkEnd w:id="27"/>
    </w:p>
    <w:p w14:paraId="145CB057" w14:textId="425F3530" w:rsidR="0064531D" w:rsidRDefault="00341946" w:rsidP="00341946">
      <w:pPr>
        <w:pStyle w:val="Podpodkapitola"/>
      </w:pPr>
      <w:bookmarkStart w:id="28" w:name="_Toc73570826"/>
      <w:r>
        <w:t>HTML5 Struktura</w:t>
      </w:r>
      <w:bookmarkEnd w:id="28"/>
    </w:p>
    <w:p w14:paraId="6C21DB24" w14:textId="19645497" w:rsidR="00CE4228" w:rsidRDefault="00CE4228" w:rsidP="00341946">
      <w:pPr>
        <w:pStyle w:val="Sta"/>
      </w:pPr>
      <w:r>
        <w:t xml:space="preserve">Jazyk HTML (=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  <w:r w:rsidR="00BD27EE">
        <w:t xml:space="preserve"> je standardním značkovacím jazykem pro tvorbu webových stránek. Stejně jako jiné značkovací (=</w:t>
      </w:r>
      <w:proofErr w:type="spellStart"/>
      <w:r w:rsidR="00BD27EE">
        <w:t>markupové</w:t>
      </w:r>
      <w:proofErr w:type="spellEnd"/>
      <w:r w:rsidR="00BD27EE">
        <w:t xml:space="preserve">) jazyky používá </w:t>
      </w:r>
      <w:proofErr w:type="gramStart"/>
      <w:r w:rsidR="00BD27EE">
        <w:t>značky,</w:t>
      </w:r>
      <w:proofErr w:type="gramEnd"/>
      <w:r w:rsidR="00BD27EE">
        <w:t xml:space="preserve"> neboli tagy, k definování typu textového obsahu.</w:t>
      </w:r>
      <w:sdt>
        <w:sdtPr>
          <w:id w:val="1200899692"/>
          <w:citation/>
        </w:sdtPr>
        <w:sdtEndPr/>
        <w:sdtContent>
          <w:r w:rsidR="00BD27EE">
            <w:fldChar w:fldCharType="begin"/>
          </w:r>
          <w:r w:rsidR="00413992">
            <w:instrText xml:space="preserve">CITATION Mar21 \l 2057 </w:instrText>
          </w:r>
          <w:r w:rsidR="00BD27EE">
            <w:fldChar w:fldCharType="separate"/>
          </w:r>
          <w:r w:rsidR="00413992">
            <w:rPr>
              <w:noProof/>
            </w:rPr>
            <w:t xml:space="preserve"> (4)</w:t>
          </w:r>
          <w:r w:rsidR="00BD27EE">
            <w:fldChar w:fldCharType="end"/>
          </w:r>
        </w:sdtContent>
      </w:sdt>
      <w:r w:rsidR="00BD27EE">
        <w:t xml:space="preserve"> Samotné tagy</w:t>
      </w:r>
      <w:r w:rsidR="00650831">
        <w:t>, které můžete poznat podle jejich ohraničení znaky „větší než“ a „menší než“,</w:t>
      </w:r>
      <w:r w:rsidR="00BD27EE">
        <w:t xml:space="preserve"> jsou při prohlížení skryté, ale pomáhají prohlížeči pochopit</w:t>
      </w:r>
      <w:r w:rsidR="00650831">
        <w:t xml:space="preserve"> obsah</w:t>
      </w:r>
      <w:r w:rsidR="00BD27EE">
        <w:t>.</w:t>
      </w:r>
      <w:r w:rsidR="00F648DC">
        <w:t xml:space="preserve"> Na příkladu níže můžeme vidět zápis části obsahu (=diviz</w:t>
      </w:r>
      <w:r w:rsidR="00413992">
        <w:t>e</w:t>
      </w:r>
      <w:r w:rsidR="00F648DC">
        <w:t xml:space="preserve">), </w:t>
      </w:r>
      <w:r w:rsidR="000705FE">
        <w:t>která obsahuje nadpis druhé úrovně, odstavec s</w:t>
      </w:r>
      <w:r w:rsidR="00413992">
        <w:t> </w:t>
      </w:r>
      <w:r w:rsidR="000705FE">
        <w:t>textem</w:t>
      </w:r>
      <w:r w:rsidR="00413992">
        <w:t>,</w:t>
      </w:r>
      <w:r w:rsidR="000705FE">
        <w:t xml:space="preserve"> a časový údaj.</w:t>
      </w:r>
    </w:p>
    <w:p w14:paraId="7565044A" w14:textId="0653F7E5" w:rsidR="000705FE" w:rsidRDefault="000705FE" w:rsidP="000705FE">
      <w:pPr>
        <w:pStyle w:val="Pkladkdu"/>
      </w:pPr>
      <w:r>
        <w:t>&lt;</w:t>
      </w:r>
      <w:proofErr w:type="spellStart"/>
      <w:r>
        <w:t>main</w:t>
      </w:r>
      <w:proofErr w:type="spellEnd"/>
      <w:r>
        <w:t>&gt;</w:t>
      </w:r>
      <w:r w:rsidR="00334864">
        <w:br/>
      </w:r>
      <w:r>
        <w:t>&lt;div&gt;</w:t>
      </w:r>
      <w:r w:rsidR="00334864">
        <w:br/>
      </w:r>
      <w:r>
        <w:t>&lt;h</w:t>
      </w:r>
      <w:proofErr w:type="gramStart"/>
      <w:r>
        <w:t>2&gt;Toto</w:t>
      </w:r>
      <w:proofErr w:type="gramEnd"/>
      <w:r>
        <w:t xml:space="preserve"> je nadpis druhé úrovně&lt;/h2&gt;</w:t>
      </w:r>
      <w:r w:rsidR="00334864">
        <w:br/>
      </w:r>
      <w:r>
        <w:t>&lt;p&gt;Tento text je součástí jednoho odstavce, tudíž je ohraničen tagy „p“&lt;/p&gt;</w:t>
      </w:r>
      <w:r w:rsidR="00334864">
        <w:br/>
      </w:r>
      <w:r>
        <w:t>&lt;</w:t>
      </w:r>
      <w:proofErr w:type="spellStart"/>
      <w:r>
        <w:t>time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=“1998-04-10“&gt;10. dubna 1998&lt;/</w:t>
      </w:r>
      <w:proofErr w:type="spellStart"/>
      <w:r>
        <w:t>time</w:t>
      </w:r>
      <w:proofErr w:type="spellEnd"/>
      <w:r>
        <w:t>&gt;</w:t>
      </w:r>
      <w:r w:rsidR="00334864">
        <w:br/>
      </w:r>
      <w:r>
        <w:t>&lt;/div&gt;</w:t>
      </w:r>
      <w:r w:rsidR="00334864">
        <w:br/>
      </w:r>
      <w:r>
        <w:t>&lt;/</w:t>
      </w:r>
      <w:proofErr w:type="spellStart"/>
      <w:r>
        <w:t>main</w:t>
      </w:r>
      <w:proofErr w:type="spellEnd"/>
      <w:r>
        <w:t>&gt;</w:t>
      </w:r>
    </w:p>
    <w:p w14:paraId="598851AC" w14:textId="080F9C5C" w:rsidR="00341946" w:rsidRDefault="00EB367E" w:rsidP="00341946">
      <w:pPr>
        <w:pStyle w:val="Sta"/>
      </w:pPr>
      <w:r>
        <w:t xml:space="preserve">Cílem je vytvořit moderní strukturu webové stránky pomocí specializovaných tagů jazyka HTML5. Stránka by měla být v rámci možností dostupná i pro uživatele předčítačů, čehož dosáhneme udáváním alternativních názvů a vysvětlivek. </w:t>
      </w:r>
      <w:sdt>
        <w:sdtPr>
          <w:id w:val="484059926"/>
          <w:citation/>
        </w:sdtPr>
        <w:sdtEndPr/>
        <w:sdtContent>
          <w:r w:rsidR="00C71621">
            <w:fldChar w:fldCharType="begin"/>
          </w:r>
          <w:r w:rsidR="00C71621" w:rsidRPr="009C4627">
            <w:instrText xml:space="preserve"> CITATION Cod \l 2057 </w:instrText>
          </w:r>
          <w:r w:rsidR="00C71621">
            <w:fldChar w:fldCharType="separate"/>
          </w:r>
          <w:r w:rsidR="00BD27EE">
            <w:rPr>
              <w:noProof/>
            </w:rPr>
            <w:t>(5)</w:t>
          </w:r>
          <w:r w:rsidR="00C71621">
            <w:fldChar w:fldCharType="end"/>
          </w:r>
        </w:sdtContent>
      </w:sdt>
      <w:r w:rsidR="00C71621">
        <w:t xml:space="preserve"> K</w:t>
      </w:r>
      <w:r>
        <w:t>ód musí být rovněž validní ve W3C validátoru.</w:t>
      </w:r>
    </w:p>
    <w:p w14:paraId="788DE175" w14:textId="0A7C496E" w:rsidR="005C664A" w:rsidRDefault="005C664A" w:rsidP="00341946">
      <w:pPr>
        <w:pStyle w:val="Sta"/>
      </w:pPr>
      <w:r>
        <w:t xml:space="preserve">Jelikož šlo o malý projekt, nevyužil jsem pro pojmenování tříd prvků normalizovaný systém, jako je například </w:t>
      </w:r>
      <w:r w:rsidR="00822F98">
        <w:t>BEM nebo OOCSS.</w:t>
      </w:r>
      <w:sdt>
        <w:sdtPr>
          <w:id w:val="219020859"/>
          <w:citation/>
        </w:sdtPr>
        <w:sdtEndPr/>
        <w:sdtContent>
          <w:r w:rsidR="00822F98">
            <w:fldChar w:fldCharType="begin"/>
          </w:r>
          <w:r w:rsidR="00822F98" w:rsidRPr="00822F98">
            <w:instrText xml:space="preserve"> CITATION Mar17 \l 2057 </w:instrText>
          </w:r>
          <w:r w:rsidR="00822F98">
            <w:fldChar w:fldCharType="separate"/>
          </w:r>
          <w:r w:rsidR="00BD27EE">
            <w:rPr>
              <w:noProof/>
            </w:rPr>
            <w:t xml:space="preserve"> (6)</w:t>
          </w:r>
          <w:r w:rsidR="00822F98">
            <w:fldChar w:fldCharType="end"/>
          </w:r>
        </w:sdtContent>
      </w:sdt>
    </w:p>
    <w:p w14:paraId="55D3B14E" w14:textId="186C0E7C" w:rsidR="00DA2185" w:rsidRDefault="00EB367E" w:rsidP="00DA2185">
      <w:pPr>
        <w:pStyle w:val="Podpodkapitola"/>
      </w:pPr>
      <w:bookmarkStart w:id="29" w:name="_Toc73570827"/>
      <w:r>
        <w:lastRenderedPageBreak/>
        <w:t>Mobile-</w:t>
      </w:r>
      <w:proofErr w:type="spellStart"/>
      <w:r>
        <w:t>first</w:t>
      </w:r>
      <w:proofErr w:type="spellEnd"/>
      <w:r>
        <w:t xml:space="preserve"> CSS3 design</w:t>
      </w:r>
      <w:bookmarkEnd w:id="29"/>
    </w:p>
    <w:p w14:paraId="04745B3B" w14:textId="7C469FCC" w:rsidR="00D93535" w:rsidRDefault="00D93535" w:rsidP="00D93535">
      <w:pPr>
        <w:pStyle w:val="Sta"/>
      </w:pPr>
      <w:r>
        <w:t xml:space="preserve">Design webových stránek je tvořen v jazyce CSS (= 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), jehož úkolem je graficky formátovat dokumenty v </w:t>
      </w:r>
      <w:proofErr w:type="spellStart"/>
      <w:r>
        <w:t>markupových</w:t>
      </w:r>
      <w:proofErr w:type="spellEnd"/>
      <w:r>
        <w:t xml:space="preserve"> jazycích, například HTML. CSS používá ke své funkci selektory, kterými mohou být jména HTML tagů, třídy, id čísla, i jejich kombinace.</w:t>
      </w:r>
      <w:r w:rsidR="004E1C91">
        <w:t xml:space="preserve"> Těmto selektorům přiřazuje bloky deklarací, které mění jejich grafický vzhled.</w:t>
      </w:r>
      <w:r>
        <w:t xml:space="preserve"> Na příkladu níže můžeme vidět zápis kódu, který po spuštění změní</w:t>
      </w:r>
      <w:r w:rsidR="004E1C91">
        <w:t xml:space="preserve"> barvu a velikost textu v prvním elementu obsaženém v html listu, obsaženém v navigační části stránky.</w:t>
      </w:r>
    </w:p>
    <w:p w14:paraId="59AFA07C" w14:textId="5B18695C" w:rsidR="004E1C91" w:rsidRPr="00D93535" w:rsidRDefault="004E1C91" w:rsidP="004E1C91">
      <w:pPr>
        <w:pStyle w:val="Pkladkdu"/>
      </w:pPr>
      <w:r>
        <w:t xml:space="preserve">nav </w:t>
      </w:r>
      <w:proofErr w:type="spellStart"/>
      <w:proofErr w:type="gramStart"/>
      <w:r>
        <w:t>ul:first</w:t>
      </w:r>
      <w:proofErr w:type="gramEnd"/>
      <w:r>
        <w:t>-child</w:t>
      </w:r>
      <w:proofErr w:type="spellEnd"/>
      <w:r>
        <w:t>{</w:t>
      </w:r>
      <w:r w:rsidR="00334864">
        <w:br/>
      </w:r>
      <w:proofErr w:type="spellStart"/>
      <w:r>
        <w:t>color</w:t>
      </w:r>
      <w:proofErr w:type="spellEnd"/>
      <w:r>
        <w:t>: #ffffff;</w:t>
      </w:r>
      <w:r w:rsidR="007C60F0">
        <w:br/>
      </w:r>
      <w:r>
        <w:t>font-</w:t>
      </w:r>
      <w:proofErr w:type="spellStart"/>
      <w:r>
        <w:t>size</w:t>
      </w:r>
      <w:proofErr w:type="spellEnd"/>
      <w:r>
        <w:t>: 20px;</w:t>
      </w:r>
      <w:r w:rsidR="007C60F0">
        <w:br/>
      </w:r>
      <w:r>
        <w:t>}</w:t>
      </w:r>
    </w:p>
    <w:p w14:paraId="410C8636" w14:textId="3AFE17E6" w:rsidR="00EB367E" w:rsidRDefault="00822F98" w:rsidP="00EB367E">
      <w:pPr>
        <w:pStyle w:val="Sta"/>
      </w:pPr>
      <w:r>
        <w:t>J</w:t>
      </w:r>
      <w:r w:rsidR="00FA5F67">
        <w:t xml:space="preserve">elikož </w:t>
      </w:r>
      <w:r w:rsidR="003C3B43">
        <w:t>je průměrně</w:t>
      </w:r>
      <w:r w:rsidR="00FA5F67">
        <w:t xml:space="preserve"> více jak polovina návštěv zprostředkována pomocí mobilního zařízení, je ve </w:t>
      </w:r>
      <w:proofErr w:type="spellStart"/>
      <w:r w:rsidR="00FA5F67">
        <w:t>webdesignovém</w:t>
      </w:r>
      <w:proofErr w:type="spellEnd"/>
      <w:r w:rsidR="00FA5F67">
        <w:t xml:space="preserve"> průmyslu jasný trend vůči takzvanému mobile-</w:t>
      </w:r>
      <w:proofErr w:type="spellStart"/>
      <w:r w:rsidR="00FA5F67">
        <w:t>first</w:t>
      </w:r>
      <w:proofErr w:type="spellEnd"/>
      <w:r w:rsidR="00FA5F67">
        <w:t xml:space="preserve"> přístupu</w:t>
      </w:r>
      <w:r w:rsidR="006B6FF4">
        <w:t>, který byl popularizován od roku 2010, když Eric Schmidt, výkonný ředitel společnosti Google, prohlásil:</w:t>
      </w:r>
    </w:p>
    <w:p w14:paraId="19D13A29" w14:textId="3C8F3E12" w:rsidR="006B6FF4" w:rsidRPr="00CE71E1" w:rsidRDefault="006B6FF4" w:rsidP="006B6FF4">
      <w:pPr>
        <w:pStyle w:val="Citt"/>
        <w:rPr>
          <w:shd w:val="clear" w:color="auto" w:fill="FFFFFF"/>
          <w:lang w:val="en-GB"/>
        </w:rPr>
      </w:pPr>
      <w:proofErr w:type="gramStart"/>
      <w:r w:rsidRPr="00CE71E1">
        <w:rPr>
          <w:shd w:val="clear" w:color="auto" w:fill="FFFFFF"/>
          <w:lang w:val="en-GB"/>
        </w:rPr>
        <w:t>What’s</w:t>
      </w:r>
      <w:proofErr w:type="gramEnd"/>
      <w:r w:rsidRPr="00CE71E1">
        <w:rPr>
          <w:shd w:val="clear" w:color="auto" w:fill="FFFFFF"/>
          <w:lang w:val="en-GB"/>
        </w:rPr>
        <w:t xml:space="preserve"> really important right now is to get the mobile architecture right. Mobile will ultimately be the way you provision most of your services. The way I like to put it is, the answer should always be mobile first. You should always put your best team and your best app on your mobile app.</w:t>
      </w:r>
      <w:sdt>
        <w:sdtPr>
          <w:rPr>
            <w:shd w:val="clear" w:color="auto" w:fill="FFFFFF"/>
            <w:lang w:val="en-GB"/>
          </w:rPr>
          <w:id w:val="-392043561"/>
          <w:citation/>
        </w:sdtPr>
        <w:sdtEndPr/>
        <w:sdtContent>
          <w:r w:rsidR="003C3B43" w:rsidRPr="00CE71E1">
            <w:rPr>
              <w:shd w:val="clear" w:color="auto" w:fill="FFFFFF"/>
              <w:lang w:val="en-GB"/>
            </w:rPr>
            <w:fldChar w:fldCharType="begin"/>
          </w:r>
          <w:r w:rsidR="003C3B43" w:rsidRPr="00CE71E1">
            <w:rPr>
              <w:shd w:val="clear" w:color="auto" w:fill="FFFFFF"/>
              <w:lang w:val="en-GB"/>
            </w:rPr>
            <w:instrText xml:space="preserve"> CITATION Ant10 \l 2057 </w:instrText>
          </w:r>
          <w:r w:rsidR="003C3B43" w:rsidRPr="00CE71E1">
            <w:rPr>
              <w:shd w:val="clear" w:color="auto" w:fill="FFFFFF"/>
              <w:lang w:val="en-GB"/>
            </w:rPr>
            <w:fldChar w:fldCharType="separate"/>
          </w:r>
          <w:r w:rsidR="00575FC3">
            <w:rPr>
              <w:noProof/>
              <w:shd w:val="clear" w:color="auto" w:fill="FFFFFF"/>
              <w:lang w:val="en-GB"/>
            </w:rPr>
            <w:t xml:space="preserve"> </w:t>
          </w:r>
          <w:r w:rsidR="00575FC3" w:rsidRPr="00575FC3">
            <w:rPr>
              <w:noProof/>
              <w:shd w:val="clear" w:color="auto" w:fill="FFFFFF"/>
              <w:lang w:val="en-GB"/>
            </w:rPr>
            <w:t>(7)</w:t>
          </w:r>
          <w:r w:rsidR="003C3B43" w:rsidRPr="00CE71E1">
            <w:rPr>
              <w:shd w:val="clear" w:color="auto" w:fill="FFFFFF"/>
              <w:lang w:val="en-GB"/>
            </w:rPr>
            <w:fldChar w:fldCharType="end"/>
          </w:r>
        </w:sdtContent>
      </w:sdt>
    </w:p>
    <w:p w14:paraId="64AB37F0" w14:textId="024B9B6A" w:rsidR="006B6FF4" w:rsidRPr="006B6FF4" w:rsidRDefault="006B6FF4" w:rsidP="00593609">
      <w:pPr>
        <w:pStyle w:val="Sta"/>
        <w:jc w:val="center"/>
      </w:pPr>
      <w:r>
        <w:t>přeloženo do českého jazyka:</w:t>
      </w:r>
    </w:p>
    <w:p w14:paraId="0A113BFC" w14:textId="01DF3BA9" w:rsidR="006B6FF4" w:rsidRDefault="006B6FF4" w:rsidP="00593609">
      <w:pPr>
        <w:pStyle w:val="Citt"/>
      </w:pPr>
      <w:r>
        <w:t xml:space="preserve">Co je pro nás teď opravdu důležité, je zpracování mobilní architektury. Mobilní zařízení budou dříve nebo později hlavním </w:t>
      </w:r>
      <w:r w:rsidR="00593609">
        <w:t>prostředkem poskytování našich služeb. Já to vnímám tak, že odpovědí je vždy mobile-</w:t>
      </w:r>
      <w:proofErr w:type="spellStart"/>
      <w:r w:rsidR="00D4627C">
        <w:t>f</w:t>
      </w:r>
      <w:r w:rsidR="00593609">
        <w:t>irst</w:t>
      </w:r>
      <w:proofErr w:type="spellEnd"/>
      <w:r w:rsidR="00593609">
        <w:t>. Vždy bychom měli soustředit své nejlepší týmy a nejlepší aplikace na vývoj mobilních aplikací.</w:t>
      </w:r>
    </w:p>
    <w:p w14:paraId="629FABC4" w14:textId="795B6659" w:rsidR="00D93535" w:rsidRDefault="00593609" w:rsidP="00B355FD">
      <w:pPr>
        <w:pStyle w:val="Sta"/>
      </w:pPr>
      <w:r>
        <w:t>Jak již z názvu vyplývá, designová filozofie mobile-</w:t>
      </w:r>
      <w:proofErr w:type="spellStart"/>
      <w:r>
        <w:t>first</w:t>
      </w:r>
      <w:proofErr w:type="spellEnd"/>
      <w:r>
        <w:t xml:space="preserve"> spočívá v pořadí navrhování a tvorby vzhledu UI, ať už u webové stránky, nebo aplikace.</w:t>
      </w:r>
      <w:r w:rsidR="00B355FD">
        <w:t xml:space="preserve"> Předchůdcem filozofie mobile</w:t>
      </w:r>
      <w:r w:rsidR="0021688D">
        <w:t>-</w:t>
      </w:r>
      <w:proofErr w:type="spellStart"/>
      <w:r w:rsidR="00B355FD">
        <w:t>first</w:t>
      </w:r>
      <w:proofErr w:type="spellEnd"/>
      <w:r w:rsidR="00B355FD">
        <w:t xml:space="preserve"> byl přístup desktop-</w:t>
      </w:r>
      <w:proofErr w:type="spellStart"/>
      <w:r w:rsidR="00B355FD">
        <w:t>first</w:t>
      </w:r>
      <w:proofErr w:type="spellEnd"/>
      <w:r w:rsidR="00B355FD">
        <w:t>, kdy byl první navržen web pro obrazovky stolních počítačů, a poté upravován pro použití na tabletech a mobilních telefonech.</w:t>
      </w:r>
      <w:sdt>
        <w:sdtPr>
          <w:id w:val="-1556390345"/>
          <w:citation/>
        </w:sdtPr>
        <w:sdtEndPr/>
        <w:sdtContent>
          <w:r w:rsidR="003C3B43">
            <w:fldChar w:fldCharType="begin"/>
          </w:r>
          <w:r w:rsidR="003C3B43" w:rsidRPr="003C3B43">
            <w:instrText xml:space="preserve"> CITATION Ton19 \l 2057 </w:instrText>
          </w:r>
          <w:r w:rsidR="003C3B43">
            <w:fldChar w:fldCharType="separate"/>
          </w:r>
          <w:r w:rsidR="00575FC3">
            <w:rPr>
              <w:noProof/>
            </w:rPr>
            <w:t xml:space="preserve"> (8)</w:t>
          </w:r>
          <w:r w:rsidR="003C3B43">
            <w:fldChar w:fldCharType="end"/>
          </w:r>
        </w:sdtContent>
      </w:sdt>
      <w:r w:rsidR="00B355FD">
        <w:t xml:space="preserve"> Tento přístup však zapříčiňoval zbytečnou komplexnost a nepřehlednost mobilních webů, neboť se snažil na malou obrazovku vtěsnat prvky tvořené pro monitory. </w:t>
      </w:r>
      <w:r w:rsidR="003C3B43">
        <w:t>Moderní mobile-</w:t>
      </w:r>
      <w:proofErr w:type="spellStart"/>
      <w:r w:rsidR="003C3B43">
        <w:t>first</w:t>
      </w:r>
      <w:proofErr w:type="spellEnd"/>
      <w:r w:rsidR="003C3B43">
        <w:t xml:space="preserve"> přístup sice znamená více volného prostoru na desktop verzích, avšak vzhledem k rostoucímu procentu mobilních uživatelů je jasnou volbou.</w:t>
      </w:r>
    </w:p>
    <w:p w14:paraId="09F907B3" w14:textId="3D117F0C" w:rsidR="00CE71E1" w:rsidRDefault="003C3B43" w:rsidP="00B355FD">
      <w:pPr>
        <w:pStyle w:val="Sta"/>
      </w:pPr>
      <w:r>
        <w:lastRenderedPageBreak/>
        <w:t xml:space="preserve">Při tvorbě designu jsem </w:t>
      </w:r>
      <w:r w:rsidR="00A15DAB">
        <w:t xml:space="preserve">si ulehčil práci tím, že jsem </w:t>
      </w:r>
      <w:r>
        <w:t>barvy elementů definoval pomocí</w:t>
      </w:r>
      <w:r w:rsidR="00A15DAB">
        <w:t xml:space="preserve"> proměnných v kořenu stránky. Nemusel jsem tedy </w:t>
      </w:r>
      <w:r w:rsidR="00CE71E1">
        <w:t>udávat hexadecimální kód u každého elementu. Před nasazením webu jsem však musel z důvodu kompatibility se staršími prohlížeči, které tuto funkci nepodporují, vyměnit proměnné za pevně definované barvy.</w:t>
      </w:r>
    </w:p>
    <w:p w14:paraId="50527144" w14:textId="005E93B0" w:rsidR="00FD2725" w:rsidRDefault="00DA2185" w:rsidP="00FD2725">
      <w:pPr>
        <w:pStyle w:val="Pkladkdu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>{</w:t>
      </w:r>
      <w:r w:rsidR="00334864">
        <w:br/>
      </w:r>
      <w:r w:rsidRPr="00DA2185">
        <w:t>--c-</w:t>
      </w:r>
      <w:proofErr w:type="spellStart"/>
      <w:r>
        <w:t>red</w:t>
      </w:r>
      <w:proofErr w:type="spellEnd"/>
      <w:r w:rsidRPr="00DA2185">
        <w:t>: #DC0023;</w:t>
      </w:r>
      <w:r w:rsidR="00334864">
        <w:br/>
      </w:r>
      <w:r>
        <w:t>--c-blue: #00206D;</w:t>
      </w:r>
      <w:r w:rsidR="00334864">
        <w:br/>
      </w:r>
      <w:r>
        <w:t>}</w:t>
      </w:r>
      <w:r w:rsidR="00334864">
        <w:br/>
      </w:r>
      <w:r w:rsidR="004E1C91">
        <w:t>.</w:t>
      </w:r>
      <w:proofErr w:type="spellStart"/>
      <w:r w:rsidR="004E1C91">
        <w:t>blueSquare</w:t>
      </w:r>
      <w:proofErr w:type="spellEnd"/>
      <w:r w:rsidR="004E1C91">
        <w:t>{</w:t>
      </w:r>
      <w:r w:rsidR="00334864">
        <w:br/>
      </w:r>
      <w:r w:rsidR="004E1C91">
        <w:t>background-</w:t>
      </w:r>
      <w:proofErr w:type="spellStart"/>
      <w:r w:rsidR="004E1C91">
        <w:t>color</w:t>
      </w:r>
      <w:proofErr w:type="spellEnd"/>
      <w:r w:rsidR="004E1C91">
        <w:t>: var(</w:t>
      </w:r>
      <w:r w:rsidR="00255FF7">
        <w:t>--c-blue);</w:t>
      </w:r>
      <w:r w:rsidR="00334864">
        <w:br/>
      </w:r>
      <w:r w:rsidR="00255FF7">
        <w:t>}</w:t>
      </w:r>
    </w:p>
    <w:p w14:paraId="17D0434D" w14:textId="1D588A5F" w:rsidR="00AC102B" w:rsidRDefault="00AC102B" w:rsidP="00FD2725">
      <w:pPr>
        <w:pStyle w:val="Podpodkapitola"/>
      </w:pPr>
      <w:bookmarkStart w:id="30" w:name="_Toc73570828"/>
      <w:r>
        <w:t xml:space="preserve">Responzivní chování pomocí CSS </w:t>
      </w:r>
      <w:proofErr w:type="spellStart"/>
      <w:r>
        <w:t>mediaqueries</w:t>
      </w:r>
      <w:bookmarkEnd w:id="30"/>
      <w:proofErr w:type="spellEnd"/>
    </w:p>
    <w:p w14:paraId="68C122FE" w14:textId="5C1D6DD4" w:rsidR="00AC102B" w:rsidRDefault="000F19A1" w:rsidP="00AC102B">
      <w:pPr>
        <w:pStyle w:val="Sta"/>
      </w:pPr>
      <w:r>
        <w:t>Abychom docílili optimální velikosti prvků na stránce při každé velikosti obrazovky, existuje v CSS pravidlo „@media“, pomocí kterého můžeme nastavit alternativní parametry v závislosti na velikosti a typu zařízení.</w:t>
      </w:r>
      <w:r w:rsidR="00724E04">
        <w:t xml:space="preserve"> Na tomto webu jsou definována čtyři </w:t>
      </w:r>
      <w:proofErr w:type="spellStart"/>
      <w:r w:rsidR="00724E04">
        <w:t>mediaquery</w:t>
      </w:r>
      <w:proofErr w:type="spellEnd"/>
      <w:r w:rsidR="00724E04">
        <w:t xml:space="preserve"> pravidla, a to v šířkách 700, 1000, 1400 a 2000 pixelů.</w:t>
      </w:r>
    </w:p>
    <w:p w14:paraId="06741859" w14:textId="318B8857" w:rsidR="000F19A1" w:rsidRDefault="000F19A1" w:rsidP="00AC102B">
      <w:pPr>
        <w:pStyle w:val="Sta"/>
      </w:pPr>
      <w:r>
        <w:t>Pomocí následujícího kódu bychom specifikovali pravidlo, které při šířce displeje větší než 700 pixelů změní barvu pozadí elementu „</w:t>
      </w:r>
      <w:proofErr w:type="spellStart"/>
      <w:r>
        <w:t>headerBox</w:t>
      </w:r>
      <w:proofErr w:type="spellEnd"/>
      <w:r>
        <w:t>“ na růžovou.</w:t>
      </w:r>
    </w:p>
    <w:p w14:paraId="7E7A2384" w14:textId="03628F2E" w:rsidR="000F19A1" w:rsidRPr="00AC102B" w:rsidRDefault="000F19A1" w:rsidP="000F19A1">
      <w:pPr>
        <w:pStyle w:val="Pkladkdu"/>
      </w:pPr>
      <w:r w:rsidRPr="000F19A1">
        <w:t>@</w:t>
      </w:r>
      <w:proofErr w:type="gramStart"/>
      <w:r w:rsidRPr="000F19A1">
        <w:t>media(</w:t>
      </w:r>
      <w:proofErr w:type="gramEnd"/>
      <w:r w:rsidRPr="000F19A1">
        <w:t>min-width: 700px) {</w:t>
      </w:r>
      <w:r>
        <w:br/>
        <w:t>.</w:t>
      </w:r>
      <w:proofErr w:type="spellStart"/>
      <w:r>
        <w:t>headerBox</w:t>
      </w:r>
      <w:proofErr w:type="spellEnd"/>
      <w:r>
        <w:t>{</w:t>
      </w:r>
      <w:r>
        <w:br/>
        <w:t>background-</w:t>
      </w:r>
      <w:proofErr w:type="spellStart"/>
      <w:r>
        <w:t>color</w:t>
      </w:r>
      <w:proofErr w:type="spellEnd"/>
      <w:r>
        <w:t>: pink;</w:t>
      </w:r>
      <w:r>
        <w:br/>
        <w:t>}</w:t>
      </w:r>
      <w:r>
        <w:br/>
        <w:t>}</w:t>
      </w:r>
    </w:p>
    <w:p w14:paraId="048B6727" w14:textId="7C95BF13" w:rsidR="00FD2725" w:rsidRDefault="0021688D" w:rsidP="00FD2725">
      <w:pPr>
        <w:pStyle w:val="Podpodkapitola"/>
      </w:pPr>
      <w:bookmarkStart w:id="31" w:name="_Toc73570829"/>
      <w:r>
        <w:t xml:space="preserve">Knihovna </w:t>
      </w:r>
      <w:proofErr w:type="spellStart"/>
      <w:r>
        <w:t>Bootstrap</w:t>
      </w:r>
      <w:bookmarkEnd w:id="31"/>
      <w:proofErr w:type="spellEnd"/>
    </w:p>
    <w:p w14:paraId="1F57D96B" w14:textId="7D9B0C47" w:rsidR="0021688D" w:rsidRDefault="00EF0A8A" w:rsidP="0021688D">
      <w:pPr>
        <w:pStyle w:val="Sta"/>
      </w:pPr>
      <w:r>
        <w:t xml:space="preserve">Při tvorbě kontaktního formuláře jsem pro zjednodušení použil knihovnu stylů </w:t>
      </w:r>
      <w:proofErr w:type="spellStart"/>
      <w:r>
        <w:t>Bootstrap</w:t>
      </w:r>
      <w:proofErr w:type="spellEnd"/>
      <w:r>
        <w:t>,</w:t>
      </w:r>
      <w:r w:rsidR="007C60F0">
        <w:t xml:space="preserve"> </w:t>
      </w:r>
      <w:r>
        <w:t>neboť nabízí spoustu graficky příjemných detailů</w:t>
      </w:r>
      <w:r w:rsidR="007C60F0">
        <w:t>.</w:t>
      </w:r>
    </w:p>
    <w:p w14:paraId="05B17616" w14:textId="55AF1768" w:rsidR="007C60F0" w:rsidRDefault="007C60F0" w:rsidP="0021688D">
      <w:pPr>
        <w:pStyle w:val="Sta"/>
      </w:pPr>
      <w:proofErr w:type="spellStart"/>
      <w:r>
        <w:t>Bootstrap</w:t>
      </w:r>
      <w:proofErr w:type="spellEnd"/>
      <w:r>
        <w:t xml:space="preserve"> framework je otevřená knihovna CSS a </w:t>
      </w:r>
      <w:proofErr w:type="spellStart"/>
      <w:r>
        <w:t>JavaScriptových</w:t>
      </w:r>
      <w:proofErr w:type="spellEnd"/>
      <w:r>
        <w:t xml:space="preserve"> stylů</w:t>
      </w:r>
      <w:sdt>
        <w:sdtPr>
          <w:id w:val="737672049"/>
          <w:citation/>
        </w:sdtPr>
        <w:sdtEndPr/>
        <w:sdtContent>
          <w:r>
            <w:fldChar w:fldCharType="begin"/>
          </w:r>
          <w:r w:rsidRPr="00EF0A8A">
            <w:instrText xml:space="preserve"> CITATION Int \l 2057 </w:instrText>
          </w:r>
          <w:r>
            <w:fldChar w:fldCharType="separate"/>
          </w:r>
          <w:r w:rsidR="00E343D7">
            <w:rPr>
              <w:noProof/>
            </w:rPr>
            <w:t xml:space="preserve"> (9)</w:t>
          </w:r>
          <w:r>
            <w:fldChar w:fldCharType="end"/>
          </w:r>
        </w:sdtContent>
      </w:sdt>
      <w:r>
        <w:t>, jejíž jednoduchá implementace z ní tvoří výborný nástroj pro tvorbu graficky méně náročných stránek.</w:t>
      </w:r>
    </w:p>
    <w:p w14:paraId="0F515318" w14:textId="528EDCCA" w:rsidR="00EF0A8A" w:rsidRDefault="00EF0A8A" w:rsidP="0021688D">
      <w:pPr>
        <w:pStyle w:val="Sta"/>
      </w:pPr>
      <w:r>
        <w:t>Po pozdějším přehodnocení využití této knihovny jsem</w:t>
      </w:r>
      <w:r w:rsidR="004E3E80">
        <w:t xml:space="preserve"> dospěl k názoru, že malé úpravy ve vzhledu stránky nejsou úměrné problematice </w:t>
      </w:r>
      <w:proofErr w:type="spellStart"/>
      <w:r w:rsidR="004E3E80">
        <w:t>Bootstrapu</w:t>
      </w:r>
      <w:proofErr w:type="spellEnd"/>
      <w:r w:rsidR="004E3E80">
        <w:t xml:space="preserve"> – jeho velikosti. Při příští úpravě kódu stránky proto plánuji </w:t>
      </w:r>
      <w:proofErr w:type="spellStart"/>
      <w:r w:rsidR="004E3E80">
        <w:t>Bootstrap</w:t>
      </w:r>
      <w:proofErr w:type="spellEnd"/>
      <w:r w:rsidR="004E3E80">
        <w:t xml:space="preserve"> odstranit a nahradit ho svým vlastním, mnohonásobně menším CSS kódem.</w:t>
      </w:r>
    </w:p>
    <w:p w14:paraId="4DB92093" w14:textId="7C4E0E81" w:rsidR="007C60F0" w:rsidRDefault="007C60F0" w:rsidP="007C60F0">
      <w:pPr>
        <w:pStyle w:val="Podpodkapitola"/>
      </w:pPr>
      <w:bookmarkStart w:id="32" w:name="_Toc73570830"/>
      <w:r>
        <w:lastRenderedPageBreak/>
        <w:t>JavaScript</w:t>
      </w:r>
      <w:bookmarkEnd w:id="32"/>
    </w:p>
    <w:p w14:paraId="598F5F13" w14:textId="758A4C9F" w:rsidR="007C60F0" w:rsidRPr="007C60F0" w:rsidRDefault="007C60F0" w:rsidP="00CC1A21">
      <w:pPr>
        <w:pStyle w:val="Sta"/>
        <w:keepNext/>
      </w:pPr>
      <w:r>
        <w:t xml:space="preserve">JavaScript, také známý jako </w:t>
      </w:r>
      <w:proofErr w:type="spellStart"/>
      <w:r>
        <w:t>ECMAScript</w:t>
      </w:r>
      <w:proofErr w:type="spellEnd"/>
      <w:r>
        <w:t xml:space="preserve">, je objektově orientovaný skriptovací jazyk hojně využívaný pro tvorbu </w:t>
      </w:r>
      <w:proofErr w:type="spellStart"/>
      <w:r>
        <w:t>client-side</w:t>
      </w:r>
      <w:proofErr w:type="spellEnd"/>
      <w:r>
        <w:t xml:space="preserve"> skriptů na webových stránkách a v aplikacích.</w:t>
      </w:r>
      <w:sdt>
        <w:sdtPr>
          <w:id w:val="-1681033309"/>
          <w:citation/>
        </w:sdtPr>
        <w:sdtEndPr/>
        <w:sdtContent>
          <w:r>
            <w:fldChar w:fldCharType="begin"/>
          </w:r>
          <w:r w:rsidRPr="007C60F0">
            <w:instrText xml:space="preserve"> CITATION Wik \l 2057 </w:instrText>
          </w:r>
          <w:r>
            <w:fldChar w:fldCharType="separate"/>
          </w:r>
          <w:r w:rsidRPr="007C60F0">
            <w:rPr>
              <w:noProof/>
            </w:rPr>
            <w:t xml:space="preserve"> </w:t>
          </w:r>
          <w:r w:rsidRPr="000F19A1">
            <w:rPr>
              <w:noProof/>
            </w:rPr>
            <w:t>(10)</w:t>
          </w:r>
          <w:r>
            <w:fldChar w:fldCharType="end"/>
          </w:r>
        </w:sdtContent>
      </w:sdt>
    </w:p>
    <w:p w14:paraId="7E74A7A9" w14:textId="427269C8" w:rsidR="007C60F0" w:rsidRDefault="007C60F0" w:rsidP="00CC1A21">
      <w:pPr>
        <w:pStyle w:val="Sta"/>
        <w:keepNext/>
      </w:pPr>
      <w:r>
        <w:t xml:space="preserve">Jelikož je tato stránka statická, jediným využitím </w:t>
      </w:r>
      <w:proofErr w:type="spellStart"/>
      <w:r>
        <w:t>JavaScriptu</w:t>
      </w:r>
      <w:proofErr w:type="spellEnd"/>
      <w:r>
        <w:t xml:space="preserve"> bylo ovládání mobilního navigačního menu pomocí níže vypsaného kódu.</w:t>
      </w:r>
    </w:p>
    <w:p w14:paraId="3A50E477" w14:textId="4CB73BBE" w:rsidR="00575FC3" w:rsidRPr="007C60F0" w:rsidRDefault="00575FC3" w:rsidP="00575FC3">
      <w:pPr>
        <w:pStyle w:val="Pkladkdu"/>
      </w:pPr>
      <w:proofErr w:type="spellStart"/>
      <w:r>
        <w:t>const</w:t>
      </w:r>
      <w:proofErr w:type="spellEnd"/>
      <w:r>
        <w:t xml:space="preserve"> </w:t>
      </w:r>
      <w:proofErr w:type="spellStart"/>
      <w:r>
        <w:t>burgerBtn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(".</w:t>
      </w:r>
      <w:proofErr w:type="spellStart"/>
      <w:r>
        <w:t>burgerButton</w:t>
      </w:r>
      <w:proofErr w:type="spellEnd"/>
      <w:r>
        <w:t>");</w:t>
      </w:r>
      <w:r>
        <w:br/>
      </w:r>
      <w:proofErr w:type="spellStart"/>
      <w:r>
        <w:t>const</w:t>
      </w:r>
      <w:proofErr w:type="spellEnd"/>
      <w:r>
        <w:t xml:space="preserve"> </w:t>
      </w:r>
      <w:proofErr w:type="spellStart"/>
      <w:r>
        <w:t>menuBall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(".menu");</w:t>
      </w:r>
      <w:r>
        <w:br/>
        <w:t xml:space="preserve">let </w:t>
      </w:r>
      <w:proofErr w:type="spellStart"/>
      <w:r>
        <w:t>menuOpen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  <w:r>
        <w:br/>
      </w:r>
      <w:proofErr w:type="spellStart"/>
      <w:r>
        <w:t>function</w:t>
      </w:r>
      <w:proofErr w:type="spellEnd"/>
      <w:r>
        <w:t xml:space="preserve"> </w:t>
      </w:r>
      <w:proofErr w:type="spellStart"/>
      <w:r>
        <w:t>menuToggle</w:t>
      </w:r>
      <w:proofErr w:type="spellEnd"/>
      <w:r>
        <w:t>() {</w:t>
      </w:r>
      <w:r>
        <w:br/>
      </w:r>
      <w:proofErr w:type="spellStart"/>
      <w:r>
        <w:t>if</w:t>
      </w:r>
      <w:proofErr w:type="spellEnd"/>
      <w:r>
        <w:t xml:space="preserve"> (!</w:t>
      </w:r>
      <w:proofErr w:type="spellStart"/>
      <w:r>
        <w:t>menuOpen</w:t>
      </w:r>
      <w:proofErr w:type="spellEnd"/>
      <w:r>
        <w:t>) {</w:t>
      </w:r>
      <w:r>
        <w:br/>
      </w:r>
      <w:proofErr w:type="spellStart"/>
      <w:r>
        <w:t>burgerBtn.classList.toggle</w:t>
      </w:r>
      <w:proofErr w:type="spellEnd"/>
      <w:r>
        <w:t>("open");</w:t>
      </w:r>
      <w:r>
        <w:br/>
      </w:r>
      <w:proofErr w:type="spellStart"/>
      <w:r>
        <w:t>menuBall.classList.toggle</w:t>
      </w:r>
      <w:proofErr w:type="spellEnd"/>
      <w:r>
        <w:t>("open");</w:t>
      </w:r>
      <w:r>
        <w:br/>
      </w:r>
      <w:proofErr w:type="spellStart"/>
      <w:r>
        <w:t>menuOpen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  <w:r>
        <w:br/>
        <w:t xml:space="preserve">} </w:t>
      </w:r>
      <w:proofErr w:type="spellStart"/>
      <w:r>
        <w:t>else</w:t>
      </w:r>
      <w:proofErr w:type="spellEnd"/>
      <w:r>
        <w:t xml:space="preserve"> {</w:t>
      </w:r>
      <w:r>
        <w:br/>
      </w:r>
      <w:proofErr w:type="spellStart"/>
      <w:r>
        <w:t>burgerBtn.classList.toggle</w:t>
      </w:r>
      <w:proofErr w:type="spellEnd"/>
      <w:r>
        <w:t>("open");</w:t>
      </w:r>
      <w:r>
        <w:br/>
      </w:r>
      <w:proofErr w:type="spellStart"/>
      <w:r>
        <w:t>menuBall.classList.toggle</w:t>
      </w:r>
      <w:proofErr w:type="spellEnd"/>
      <w:r>
        <w:t>("open");</w:t>
      </w:r>
      <w:r>
        <w:br/>
      </w:r>
      <w:proofErr w:type="spellStart"/>
      <w:r>
        <w:t>menuOpen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  <w:r>
        <w:br/>
        <w:t>}</w:t>
      </w:r>
      <w:r w:rsidR="00EB641C">
        <w:br/>
      </w:r>
      <w:r>
        <w:t>}</w:t>
      </w:r>
    </w:p>
    <w:p w14:paraId="5B17A818" w14:textId="37101EAC" w:rsidR="00EB367E" w:rsidRDefault="00EB367E" w:rsidP="00EB367E">
      <w:pPr>
        <w:pStyle w:val="Podpodkapitola"/>
      </w:pPr>
      <w:bookmarkStart w:id="33" w:name="_Toc73570831"/>
      <w:r>
        <w:t>Optimalizace</w:t>
      </w:r>
      <w:bookmarkEnd w:id="33"/>
    </w:p>
    <w:p w14:paraId="007570C0" w14:textId="6D955076" w:rsidR="00EB367E" w:rsidRDefault="00EB367E" w:rsidP="00EB367E">
      <w:pPr>
        <w:pStyle w:val="Sta"/>
      </w:pPr>
      <w:r>
        <w:t>Stránka by měla</w:t>
      </w:r>
      <w:r w:rsidR="006D33C2">
        <w:t xml:space="preserve"> být co nejkompaktnější, neboť relevantnost webu a jeho pozice při vyhledávání se odvíjí od množství stahovaných dat.</w:t>
      </w:r>
      <w:sdt>
        <w:sdtPr>
          <w:id w:val="-356196647"/>
          <w:citation/>
        </w:sdtPr>
        <w:sdtEndPr/>
        <w:sdtContent>
          <w:r w:rsidR="003C3B43">
            <w:fldChar w:fldCharType="begin"/>
          </w:r>
          <w:r w:rsidR="003C3B43" w:rsidRPr="003C3B43">
            <w:instrText xml:space="preserve"> CITATION Ton19 \l 2057 </w:instrText>
          </w:r>
          <w:r w:rsidR="003C3B43">
            <w:fldChar w:fldCharType="separate"/>
          </w:r>
          <w:r w:rsidR="00E343D7">
            <w:rPr>
              <w:noProof/>
            </w:rPr>
            <w:t xml:space="preserve"> (8)</w:t>
          </w:r>
          <w:r w:rsidR="003C3B43">
            <w:fldChar w:fldCharType="end"/>
          </w:r>
        </w:sdtContent>
      </w:sdt>
      <w:r w:rsidR="006D33C2">
        <w:t xml:space="preserve"> V HTML kódu </w:t>
      </w:r>
      <w:r w:rsidR="004E3E80">
        <w:t xml:space="preserve">jsem proto použil </w:t>
      </w:r>
      <w:r w:rsidR="006D33C2">
        <w:t xml:space="preserve">atribut </w:t>
      </w:r>
      <w:proofErr w:type="spellStart"/>
      <w:r w:rsidR="006D33C2">
        <w:t>srcset</w:t>
      </w:r>
      <w:proofErr w:type="spellEnd"/>
      <w:r w:rsidR="006D33C2">
        <w:t>, který nám umožní nabídnout stránce několik rozměrů obrázku a vybrat ten správný podle velikosti uživatelovy obrazovky.</w:t>
      </w:r>
      <w:r w:rsidR="00413992">
        <w:t xml:space="preserve"> </w:t>
      </w:r>
      <w:sdt>
        <w:sdtPr>
          <w:id w:val="1023203490"/>
          <w:citation/>
        </w:sdtPr>
        <w:sdtEndPr/>
        <w:sdtContent>
          <w:r w:rsidR="00413992">
            <w:fldChar w:fldCharType="begin"/>
          </w:r>
          <w:r w:rsidR="00413992" w:rsidRPr="00413992">
            <w:instrText xml:space="preserve"> CITATION W3S \l 2057 </w:instrText>
          </w:r>
          <w:r w:rsidR="00413992">
            <w:fldChar w:fldCharType="separate"/>
          </w:r>
          <w:r w:rsidR="00413992" w:rsidRPr="00413992">
            <w:rPr>
              <w:noProof/>
            </w:rPr>
            <w:t>(10)</w:t>
          </w:r>
          <w:r w:rsidR="00413992">
            <w:fldChar w:fldCharType="end"/>
          </w:r>
        </w:sdtContent>
      </w:sdt>
      <w:r w:rsidR="00EE4BE1">
        <w:t xml:space="preserve"> K vytvoření souborů obrázků o různých velikostech jsem použil internetový generátor </w:t>
      </w:r>
      <w:r w:rsidR="00EE4BE1" w:rsidRPr="00EE4BE1">
        <w:t>responsivebreakpoints.com</w:t>
      </w:r>
      <w:r w:rsidR="00EE4BE1">
        <w:t>, který všechnu práci s obrázky udělá za nás. Naším úkolem je tak pouze připojit tyto obrázky do HTML pomocí</w:t>
      </w:r>
      <w:r w:rsidR="00334864">
        <w:t xml:space="preserve"> následujícího kódu.</w:t>
      </w:r>
    </w:p>
    <w:p w14:paraId="73E96D29" w14:textId="5B53B4E5" w:rsidR="00EE4BE1" w:rsidRPr="00334864" w:rsidRDefault="00EE4BE1" w:rsidP="00EE4BE1">
      <w:pPr>
        <w:pStyle w:val="Pkladkdu"/>
      </w:pPr>
      <w:r w:rsidRPr="00334864">
        <w:t>&lt;</w:t>
      </w:r>
      <w:proofErr w:type="spellStart"/>
      <w:r w:rsidRPr="00334864">
        <w:t>figure</w:t>
      </w:r>
      <w:proofErr w:type="spellEnd"/>
      <w:r w:rsidRPr="00334864">
        <w:t>&gt;</w:t>
      </w:r>
      <w:r w:rsidR="00334864" w:rsidRPr="00334864">
        <w:br/>
      </w:r>
      <w:r w:rsidRPr="00334864">
        <w:t>&lt;</w:t>
      </w:r>
      <w:proofErr w:type="spellStart"/>
      <w:r w:rsidRPr="00334864">
        <w:t>img</w:t>
      </w:r>
      <w:proofErr w:type="spellEnd"/>
      <w:r w:rsidRPr="00334864">
        <w:t xml:space="preserve"> </w:t>
      </w:r>
      <w:proofErr w:type="spellStart"/>
      <w:r w:rsidRPr="00334864">
        <w:t>sizes</w:t>
      </w:r>
      <w:proofErr w:type="spellEnd"/>
      <w:r w:rsidRPr="00334864">
        <w:t>="(max-</w:t>
      </w:r>
      <w:proofErr w:type="spellStart"/>
      <w:r w:rsidRPr="00334864">
        <w:t>width</w:t>
      </w:r>
      <w:proofErr w:type="spellEnd"/>
      <w:r w:rsidRPr="00334864">
        <w:t>: 1000px) 60vw, 30vw"</w:t>
      </w:r>
      <w:r w:rsidR="00334864" w:rsidRPr="00334864">
        <w:br/>
      </w:r>
      <w:proofErr w:type="spellStart"/>
      <w:r w:rsidRPr="00334864">
        <w:t>srcset</w:t>
      </w:r>
      <w:proofErr w:type="spellEnd"/>
      <w:r w:rsidRPr="00334864">
        <w:t>="</w:t>
      </w:r>
      <w:r w:rsidR="00334864" w:rsidRPr="00334864">
        <w:br/>
      </w:r>
      <w:r w:rsidRPr="00334864">
        <w:t>./</w:t>
      </w:r>
      <w:proofErr w:type="spellStart"/>
      <w:r w:rsidRPr="00334864">
        <w:t>img</w:t>
      </w:r>
      <w:proofErr w:type="spellEnd"/>
      <w:r w:rsidRPr="00334864">
        <w:t>/logo_technicka_univerzita_e3luyx_c_</w:t>
      </w:r>
      <w:proofErr w:type="gramStart"/>
      <w:r w:rsidRPr="00334864">
        <w:t>scale,w_230.png</w:t>
      </w:r>
      <w:proofErr w:type="gramEnd"/>
      <w:r w:rsidRPr="00334864">
        <w:t xml:space="preserve"> 230w,</w:t>
      </w:r>
      <w:r w:rsidR="00334864" w:rsidRPr="00334864">
        <w:br/>
      </w:r>
      <w:r w:rsidRPr="00334864">
        <w:t>./</w:t>
      </w:r>
      <w:proofErr w:type="spellStart"/>
      <w:r w:rsidRPr="00334864">
        <w:t>img</w:t>
      </w:r>
      <w:proofErr w:type="spellEnd"/>
      <w:r w:rsidRPr="00334864">
        <w:t>/logo_technicka_univerzita_e3luyx_c_scale,w_706.png 706w,</w:t>
      </w:r>
      <w:r w:rsidR="00334864">
        <w:br/>
      </w:r>
      <w:r w:rsidRPr="00334864">
        <w:t>./</w:t>
      </w:r>
      <w:proofErr w:type="spellStart"/>
      <w:r w:rsidRPr="00334864">
        <w:t>img</w:t>
      </w:r>
      <w:proofErr w:type="spellEnd"/>
      <w:r w:rsidRPr="00334864">
        <w:t>/logo_technicka_univerzita_e3luyx_c_scale,w_1590.png 1590w"</w:t>
      </w:r>
      <w:r w:rsidR="00334864">
        <w:br/>
      </w:r>
      <w:proofErr w:type="spellStart"/>
      <w:r w:rsidRPr="00334864">
        <w:t>src</w:t>
      </w:r>
      <w:proofErr w:type="spellEnd"/>
      <w:r w:rsidRPr="00334864">
        <w:t>="./</w:t>
      </w:r>
      <w:proofErr w:type="spellStart"/>
      <w:r w:rsidRPr="00334864">
        <w:t>img</w:t>
      </w:r>
      <w:proofErr w:type="spellEnd"/>
      <w:r w:rsidRPr="00334864">
        <w:t xml:space="preserve">/logo_technicka_univerzita_e3luyx_c_scale,w_1590.png" alt="technická univerzita v </w:t>
      </w:r>
      <w:proofErr w:type="spellStart"/>
      <w:r w:rsidRPr="00334864">
        <w:t>liberci</w:t>
      </w:r>
      <w:proofErr w:type="spellEnd"/>
      <w:r w:rsidRPr="00334864">
        <w:t>"&gt;</w:t>
      </w:r>
      <w:r w:rsidR="00334864">
        <w:br/>
      </w:r>
      <w:r w:rsidRPr="00334864">
        <w:t>&lt;</w:t>
      </w:r>
      <w:proofErr w:type="spellStart"/>
      <w:r w:rsidRPr="00334864">
        <w:t>figcaption</w:t>
      </w:r>
      <w:proofErr w:type="spellEnd"/>
      <w:r w:rsidRPr="00334864">
        <w:t>&gt;logo TUL&lt;/</w:t>
      </w:r>
      <w:proofErr w:type="spellStart"/>
      <w:r w:rsidRPr="00334864">
        <w:t>figcaption</w:t>
      </w:r>
      <w:proofErr w:type="spellEnd"/>
      <w:r w:rsidRPr="00334864">
        <w:t>&gt;</w:t>
      </w:r>
      <w:r w:rsidR="00334864">
        <w:br/>
      </w:r>
      <w:r w:rsidRPr="00334864">
        <w:t>&lt;/</w:t>
      </w:r>
      <w:proofErr w:type="spellStart"/>
      <w:r w:rsidRPr="00334864">
        <w:t>figure</w:t>
      </w:r>
      <w:proofErr w:type="spellEnd"/>
      <w:r w:rsidRPr="00334864">
        <w:t>&gt;</w:t>
      </w:r>
    </w:p>
    <w:p w14:paraId="03DCA5E3" w14:textId="28A71B1D" w:rsidR="0064531D" w:rsidRDefault="00341946" w:rsidP="00341946">
      <w:pPr>
        <w:pStyle w:val="Podkapitola"/>
      </w:pPr>
      <w:bookmarkStart w:id="34" w:name="_Toc73570832"/>
      <w:proofErr w:type="spellStart"/>
      <w:r>
        <w:lastRenderedPageBreak/>
        <w:t>Back</w:t>
      </w:r>
      <w:proofErr w:type="spellEnd"/>
      <w:r>
        <w:t>-end</w:t>
      </w:r>
      <w:bookmarkEnd w:id="34"/>
    </w:p>
    <w:p w14:paraId="2DC7EDF8" w14:textId="7F5506BE" w:rsidR="006D33C2" w:rsidRDefault="006D33C2" w:rsidP="006D33C2">
      <w:pPr>
        <w:pStyle w:val="Podpodkapitola"/>
      </w:pPr>
      <w:bookmarkStart w:id="35" w:name="_Toc73570833"/>
      <w:r>
        <w:t xml:space="preserve">Integrace systému </w:t>
      </w:r>
      <w:proofErr w:type="spellStart"/>
      <w:r>
        <w:t>PHPMailer</w:t>
      </w:r>
      <w:bookmarkEnd w:id="35"/>
      <w:proofErr w:type="spellEnd"/>
    </w:p>
    <w:p w14:paraId="7BF0905F" w14:textId="310D47FC" w:rsidR="00CC1A21" w:rsidRDefault="002E16F4" w:rsidP="002E16F4">
      <w:pPr>
        <w:pStyle w:val="Sta"/>
      </w:pPr>
      <w:r>
        <w:t xml:space="preserve">Určitě nejsložitějším úkolem pro mě bylo řešení </w:t>
      </w:r>
      <w:r w:rsidR="00DD7649">
        <w:t xml:space="preserve">systému zápisových formulářů. Při plánování jsem zvažoval řešení přes databázi, avšak kvůli relativně nízkému očekávanému počtu uživatelů jsem zvolil přímé odesílání na e-mail organizace. </w:t>
      </w:r>
    </w:p>
    <w:p w14:paraId="658F6F34" w14:textId="03701039" w:rsidR="00DD7649" w:rsidRDefault="00DD7649" w:rsidP="002E16F4">
      <w:pPr>
        <w:pStyle w:val="Sta"/>
      </w:pPr>
      <w:r>
        <w:t>Jak jsem již zmínil, s PHP jsem před tím nikdy nepracoval, a tak pro mě tento úkol znamenal docela slušnou výzvu. Původně jsem plánoval použít funkci „</w:t>
      </w:r>
      <w:proofErr w:type="gramStart"/>
      <w:r>
        <w:t>mail(</w:t>
      </w:r>
      <w:proofErr w:type="gramEnd"/>
      <w:r>
        <w:t>)“, kterou je PHP vybaveno, avšak netrvalo dlouho a přišlo zjištění, že je tato funkce z bezpečnostních důvodů nahrazována modernějšími, bezpečnějšími metodami.</w:t>
      </w:r>
      <w:r w:rsidR="00DC42DC">
        <w:t xml:space="preserve"> Začal jsem tedy hledat jednoduchou, ale efektivní alternativu a brzy jsem na developerském portálu </w:t>
      </w:r>
      <w:proofErr w:type="spellStart"/>
      <w:r w:rsidR="00DC42DC">
        <w:t>StackOverflow</w:t>
      </w:r>
      <w:proofErr w:type="spellEnd"/>
      <w:r w:rsidR="00DC42DC">
        <w:t xml:space="preserve"> narazil na knihovnu </w:t>
      </w:r>
      <w:proofErr w:type="spellStart"/>
      <w:r w:rsidR="00DC42DC">
        <w:t>PHPMailer</w:t>
      </w:r>
      <w:proofErr w:type="spellEnd"/>
      <w:r w:rsidR="00DC42DC">
        <w:t>.</w:t>
      </w:r>
    </w:p>
    <w:p w14:paraId="55D3595D" w14:textId="2431FF2A" w:rsidR="00255CAF" w:rsidRDefault="00DC42DC" w:rsidP="002E16F4">
      <w:pPr>
        <w:pStyle w:val="Sta"/>
      </w:pPr>
      <w:proofErr w:type="spellStart"/>
      <w:r>
        <w:t>PHPMailer</w:t>
      </w:r>
      <w:proofErr w:type="spellEnd"/>
      <w:r>
        <w:t xml:space="preserve"> je open-source PHP knihovna, která nabízí podobně jednoduchý systém odesílání e-mailů jako nativní PHP, avšak se spoustou přídavných možností a bezpečnostních prvků, například </w:t>
      </w:r>
      <w:r w:rsidR="00255CAF">
        <w:t>šifrování a autentifikace.</w:t>
      </w:r>
      <w:r w:rsidR="001F1EBE" w:rsidRPr="001F1EBE">
        <w:t xml:space="preserve"> </w:t>
      </w:r>
      <w:sdt>
        <w:sdtPr>
          <w:id w:val="-975295501"/>
          <w:citation/>
        </w:sdtPr>
        <w:sdtEndPr/>
        <w:sdtContent>
          <w:r w:rsidR="001F1EBE">
            <w:fldChar w:fldCharType="begin"/>
          </w:r>
          <w:r w:rsidR="001F1EBE" w:rsidRPr="001F1EBE">
            <w:instrText xml:space="preserve"> CITATION Wik211 \l 2057 </w:instrText>
          </w:r>
          <w:r w:rsidR="001F1EBE">
            <w:fldChar w:fldCharType="separate"/>
          </w:r>
          <w:r w:rsidR="001F1EBE" w:rsidRPr="001F1EBE">
            <w:rPr>
              <w:noProof/>
            </w:rPr>
            <w:t xml:space="preserve"> (12)</w:t>
          </w:r>
          <w:r w:rsidR="001F1EBE">
            <w:fldChar w:fldCharType="end"/>
          </w:r>
        </w:sdtContent>
      </w:sdt>
      <w:r w:rsidR="00255CAF">
        <w:t xml:space="preserve"> Pro tento web jsem použil nejjednodušší možné řešení, ke kterému jsem však musel kvůli české diakritice přidat UTF-8 kódování.</w:t>
      </w:r>
      <w:r w:rsidR="001F1EBE" w:rsidRPr="001F1EBE">
        <w:t xml:space="preserve"> </w:t>
      </w:r>
    </w:p>
    <w:p w14:paraId="1E389A67" w14:textId="5C6FD92E" w:rsidR="00DF043F" w:rsidRPr="00DF043F" w:rsidRDefault="00DF043F" w:rsidP="002E16F4">
      <w:pPr>
        <w:pStyle w:val="Sta"/>
      </w:pPr>
      <w:r>
        <w:t xml:space="preserve">První část kódu má za úkol aktivovat knihovnu </w:t>
      </w:r>
      <w:proofErr w:type="spellStart"/>
      <w:r>
        <w:t>PHPMaileru</w:t>
      </w:r>
      <w:proofErr w:type="spellEnd"/>
      <w:r>
        <w:t xml:space="preserve">, získat informace z odeslaného HTML formuláře přes proměnnou </w:t>
      </w:r>
      <w:r w:rsidRPr="00DF043F">
        <w:t>$_POST</w:t>
      </w:r>
      <w:r>
        <w:t xml:space="preserve"> a uložit je pod lokálními proměnnými </w:t>
      </w:r>
      <w:r w:rsidRPr="00DF043F">
        <w:t>$</w:t>
      </w:r>
      <w:proofErr w:type="spellStart"/>
      <w:r>
        <w:t>name</w:t>
      </w:r>
      <w:proofErr w:type="spellEnd"/>
      <w:r>
        <w:t xml:space="preserve">, </w:t>
      </w:r>
      <w:r w:rsidRPr="00DF043F">
        <w:t>$</w:t>
      </w:r>
      <w:proofErr w:type="spellStart"/>
      <w:r>
        <w:t>contactemail</w:t>
      </w:r>
      <w:proofErr w:type="spellEnd"/>
      <w:r>
        <w:t xml:space="preserve">, </w:t>
      </w:r>
      <w:r w:rsidR="007A5E86" w:rsidRPr="00DF043F">
        <w:t>$</w:t>
      </w:r>
      <w:proofErr w:type="spellStart"/>
      <w:r w:rsidR="007A5E86">
        <w:t>contactnumber</w:t>
      </w:r>
      <w:proofErr w:type="spellEnd"/>
      <w:r w:rsidR="007A5E86">
        <w:t xml:space="preserve"> atd.</w:t>
      </w:r>
      <w:sdt>
        <w:sdtPr>
          <w:id w:val="-1996713230"/>
          <w:citation/>
        </w:sdtPr>
        <w:sdtEndPr/>
        <w:sdtContent>
          <w:r w:rsidR="001F1EBE">
            <w:fldChar w:fldCharType="begin"/>
          </w:r>
          <w:r w:rsidR="001F1EBE" w:rsidRPr="001F1EBE">
            <w:instrText xml:space="preserve"> CITATION Mar \l 2057 </w:instrText>
          </w:r>
          <w:r w:rsidR="001F1EBE">
            <w:fldChar w:fldCharType="separate"/>
          </w:r>
          <w:r w:rsidR="001F1EBE" w:rsidRPr="001F1EBE">
            <w:rPr>
              <w:noProof/>
            </w:rPr>
            <w:t xml:space="preserve"> </w:t>
          </w:r>
          <w:r w:rsidR="001F1EBE" w:rsidRPr="001F1EBE">
            <w:rPr>
              <w:noProof/>
              <w:lang w:val="en-GB"/>
            </w:rPr>
            <w:t>(13)</w:t>
          </w:r>
          <w:r w:rsidR="001F1EBE">
            <w:fldChar w:fldCharType="end"/>
          </w:r>
        </w:sdtContent>
      </w:sdt>
    </w:p>
    <w:p w14:paraId="4D39742E" w14:textId="7D85B817" w:rsidR="00DF043F" w:rsidRDefault="00DF043F" w:rsidP="00DF043F">
      <w:pPr>
        <w:pStyle w:val="Pkladkdu"/>
        <w:rPr>
          <w:lang w:val="en-GB"/>
        </w:rPr>
      </w:pPr>
      <w:r w:rsidRPr="00DF043F">
        <w:rPr>
          <w:lang w:val="en-GB"/>
        </w:rPr>
        <w:t xml:space="preserve">$mail = new </w:t>
      </w:r>
      <w:proofErr w:type="spellStart"/>
      <w:r w:rsidRPr="00DF043F">
        <w:rPr>
          <w:lang w:val="en-GB"/>
        </w:rPr>
        <w:t>PHPMailer</w:t>
      </w:r>
      <w:proofErr w:type="spellEnd"/>
      <w:r w:rsidRPr="00DF043F">
        <w:rPr>
          <w:lang w:val="en-GB"/>
        </w:rPr>
        <w:t>(true);</w:t>
      </w:r>
      <w:r>
        <w:rPr>
          <w:lang w:val="en-GB"/>
        </w:rPr>
        <w:br/>
      </w:r>
      <w:r w:rsidRPr="00DF043F">
        <w:rPr>
          <w:lang w:val="en-GB"/>
        </w:rPr>
        <w:t>if(</w:t>
      </w:r>
      <w:proofErr w:type="spellStart"/>
      <w:r w:rsidRPr="00DF043F">
        <w:rPr>
          <w:lang w:val="en-GB"/>
        </w:rPr>
        <w:t>isset</w:t>
      </w:r>
      <w:proofErr w:type="spellEnd"/>
      <w:r w:rsidRPr="00DF043F">
        <w:rPr>
          <w:lang w:val="en-GB"/>
        </w:rPr>
        <w:t>($_POST["submit"]</w:t>
      </w:r>
      <w:proofErr w:type="gramStart"/>
      <w:r w:rsidRPr="00DF043F">
        <w:rPr>
          <w:lang w:val="en-GB"/>
        </w:rPr>
        <w:t>)){</w:t>
      </w:r>
      <w:proofErr w:type="gramEnd"/>
      <w:r>
        <w:rPr>
          <w:lang w:val="en-GB"/>
        </w:rPr>
        <w:br/>
      </w:r>
      <w:r w:rsidRPr="00DF043F">
        <w:rPr>
          <w:lang w:val="en-GB"/>
        </w:rPr>
        <w:t>$name = $_POST["name"];</w:t>
      </w:r>
      <w:r>
        <w:rPr>
          <w:lang w:val="en-GB"/>
        </w:rPr>
        <w:br/>
      </w:r>
      <w:r w:rsidRPr="00DF043F">
        <w:rPr>
          <w:lang w:val="en-GB"/>
        </w:rPr>
        <w:t>$</w:t>
      </w:r>
      <w:proofErr w:type="spellStart"/>
      <w:r w:rsidRPr="00DF043F">
        <w:rPr>
          <w:lang w:val="en-GB"/>
        </w:rPr>
        <w:t>contactemail</w:t>
      </w:r>
      <w:proofErr w:type="spellEnd"/>
      <w:r w:rsidRPr="00DF043F">
        <w:rPr>
          <w:lang w:val="en-GB"/>
        </w:rPr>
        <w:t xml:space="preserve"> = $_POST["email"];</w:t>
      </w:r>
      <w:r>
        <w:rPr>
          <w:lang w:val="en-GB"/>
        </w:rPr>
        <w:br/>
      </w:r>
      <w:r w:rsidRPr="00DF043F">
        <w:rPr>
          <w:lang w:val="en-GB"/>
        </w:rPr>
        <w:t>$</w:t>
      </w:r>
      <w:proofErr w:type="spellStart"/>
      <w:r w:rsidRPr="00DF043F">
        <w:rPr>
          <w:lang w:val="en-GB"/>
        </w:rPr>
        <w:t>contactnumber</w:t>
      </w:r>
      <w:proofErr w:type="spellEnd"/>
      <w:r w:rsidRPr="00DF043F">
        <w:rPr>
          <w:lang w:val="en-GB"/>
        </w:rPr>
        <w:t xml:space="preserve"> = $_POST["</w:t>
      </w:r>
      <w:proofErr w:type="spellStart"/>
      <w:r w:rsidRPr="00DF043F">
        <w:rPr>
          <w:lang w:val="en-GB"/>
        </w:rPr>
        <w:t>tel</w:t>
      </w:r>
      <w:proofErr w:type="spellEnd"/>
      <w:r w:rsidRPr="00DF043F">
        <w:rPr>
          <w:lang w:val="en-GB"/>
        </w:rPr>
        <w:t>"];</w:t>
      </w:r>
    </w:p>
    <w:p w14:paraId="0DF452E1" w14:textId="6E3853DE" w:rsidR="00DF043F" w:rsidRPr="00E343D7" w:rsidRDefault="007A5E86" w:rsidP="00DF043F">
      <w:pPr>
        <w:pStyle w:val="Sta"/>
      </w:pPr>
      <w:r w:rsidRPr="00E343D7">
        <w:t xml:space="preserve">Dalším krokem je </w:t>
      </w:r>
      <w:r w:rsidR="00E343D7" w:rsidRPr="00E343D7">
        <w:t>připojení</w:t>
      </w:r>
      <w:r w:rsidRPr="00E343D7">
        <w:t xml:space="preserve"> </w:t>
      </w:r>
      <w:proofErr w:type="spellStart"/>
      <w:r w:rsidRPr="00E343D7">
        <w:t>PHPMaileru</w:t>
      </w:r>
      <w:proofErr w:type="spellEnd"/>
      <w:r w:rsidRPr="00E343D7">
        <w:t xml:space="preserve"> na </w:t>
      </w:r>
      <w:r w:rsidR="00E343D7" w:rsidRPr="00E343D7">
        <w:t>náš poštovní</w:t>
      </w:r>
      <w:r w:rsidRPr="00E343D7">
        <w:t xml:space="preserve"> server</w:t>
      </w:r>
      <w:r w:rsidR="00E343D7" w:rsidRPr="00E343D7">
        <w:t>, jeho adresu a port.</w:t>
      </w:r>
      <w:sdt>
        <w:sdtPr>
          <w:id w:val="1822382311"/>
          <w:citation/>
        </w:sdtPr>
        <w:sdtEndPr/>
        <w:sdtContent>
          <w:r w:rsidR="001F1EBE">
            <w:fldChar w:fldCharType="begin"/>
          </w:r>
          <w:r w:rsidR="001F1EBE">
            <w:rPr>
              <w:lang w:val="en-GB"/>
            </w:rPr>
            <w:instrText xml:space="preserve"> CITATION Mar \l 2057 </w:instrText>
          </w:r>
          <w:r w:rsidR="001F1EBE">
            <w:fldChar w:fldCharType="separate"/>
          </w:r>
          <w:r w:rsidR="001F1EBE">
            <w:rPr>
              <w:noProof/>
              <w:lang w:val="en-GB"/>
            </w:rPr>
            <w:t xml:space="preserve"> </w:t>
          </w:r>
          <w:r w:rsidR="001F1EBE" w:rsidRPr="001F1EBE">
            <w:rPr>
              <w:noProof/>
              <w:lang w:val="en-GB"/>
            </w:rPr>
            <w:t>(13)</w:t>
          </w:r>
          <w:r w:rsidR="001F1EBE">
            <w:fldChar w:fldCharType="end"/>
          </w:r>
        </w:sdtContent>
      </w:sdt>
    </w:p>
    <w:p w14:paraId="29157556" w14:textId="5DEDFB4A" w:rsidR="00DF043F" w:rsidRDefault="00DF043F" w:rsidP="00DF043F">
      <w:pPr>
        <w:pStyle w:val="Pkladkdu"/>
        <w:rPr>
          <w:lang w:val="en-GB"/>
        </w:rPr>
      </w:pPr>
      <w:r w:rsidRPr="00DF043F">
        <w:rPr>
          <w:lang w:val="en-GB"/>
        </w:rPr>
        <w:t>$mail-&gt;</w:t>
      </w:r>
      <w:proofErr w:type="spellStart"/>
      <w:r w:rsidRPr="00DF043F">
        <w:rPr>
          <w:lang w:val="en-GB"/>
        </w:rPr>
        <w:t>IsSMTP</w:t>
      </w:r>
      <w:proofErr w:type="spellEnd"/>
      <w:r w:rsidRPr="00DF043F">
        <w:rPr>
          <w:lang w:val="en-GB"/>
        </w:rPr>
        <w:t>();</w:t>
      </w:r>
      <w:r>
        <w:rPr>
          <w:lang w:val="en-GB"/>
        </w:rPr>
        <w:br/>
      </w:r>
      <w:r w:rsidRPr="00DF043F">
        <w:rPr>
          <w:lang w:val="en-GB"/>
        </w:rPr>
        <w:t>$mail-&gt;Host = 'mail.hukot.net';</w:t>
      </w:r>
      <w:r>
        <w:rPr>
          <w:lang w:val="en-GB"/>
        </w:rPr>
        <w:br/>
      </w:r>
      <w:r w:rsidRPr="00DF043F">
        <w:rPr>
          <w:lang w:val="en-GB"/>
        </w:rPr>
        <w:t xml:space="preserve">$mail-&gt;Port = </w:t>
      </w:r>
      <w:r>
        <w:rPr>
          <w:lang w:val="en-GB"/>
        </w:rPr>
        <w:t>123</w:t>
      </w:r>
      <w:r w:rsidRPr="00DF043F">
        <w:rPr>
          <w:lang w:val="en-GB"/>
        </w:rPr>
        <w:t>;</w:t>
      </w:r>
      <w:r>
        <w:rPr>
          <w:lang w:val="en-GB"/>
        </w:rPr>
        <w:br/>
      </w:r>
      <w:r w:rsidRPr="00DF043F">
        <w:rPr>
          <w:lang w:val="en-GB"/>
        </w:rPr>
        <w:t>$mail-&gt;</w:t>
      </w:r>
      <w:proofErr w:type="spellStart"/>
      <w:r w:rsidRPr="00DF043F">
        <w:rPr>
          <w:lang w:val="en-GB"/>
        </w:rPr>
        <w:t>SMTPAuth</w:t>
      </w:r>
      <w:proofErr w:type="spellEnd"/>
      <w:r w:rsidRPr="00DF043F">
        <w:rPr>
          <w:lang w:val="en-GB"/>
        </w:rPr>
        <w:t xml:space="preserve"> = true;</w:t>
      </w:r>
      <w:r>
        <w:rPr>
          <w:lang w:val="en-GB"/>
        </w:rPr>
        <w:br/>
      </w:r>
      <w:r w:rsidRPr="00DF043F">
        <w:rPr>
          <w:lang w:val="en-GB"/>
        </w:rPr>
        <w:t>$mail-&gt;Username = "</w:t>
      </w:r>
      <w:r>
        <w:rPr>
          <w:lang w:val="en-GB"/>
        </w:rPr>
        <w:t>xxxx@xxxx.cz</w:t>
      </w:r>
      <w:r w:rsidRPr="00DF043F">
        <w:rPr>
          <w:lang w:val="en-GB"/>
        </w:rPr>
        <w:t>";</w:t>
      </w:r>
      <w:r>
        <w:rPr>
          <w:lang w:val="en-GB"/>
        </w:rPr>
        <w:br/>
      </w:r>
      <w:r w:rsidRPr="00DF043F">
        <w:rPr>
          <w:lang w:val="en-GB"/>
        </w:rPr>
        <w:t>$mail-&gt;Password = "</w:t>
      </w:r>
      <w:proofErr w:type="spellStart"/>
      <w:r>
        <w:rPr>
          <w:lang w:val="en-GB"/>
        </w:rPr>
        <w:t>hesloheslo</w:t>
      </w:r>
      <w:proofErr w:type="spellEnd"/>
      <w:r w:rsidRPr="00DF043F">
        <w:rPr>
          <w:lang w:val="en-GB"/>
        </w:rPr>
        <w:t>";</w:t>
      </w:r>
      <w:r>
        <w:rPr>
          <w:lang w:val="en-GB"/>
        </w:rPr>
        <w:br/>
      </w:r>
      <w:r w:rsidRPr="00DF043F">
        <w:rPr>
          <w:lang w:val="en-GB"/>
        </w:rPr>
        <w:t>$mail-&gt;</w:t>
      </w:r>
      <w:proofErr w:type="spellStart"/>
      <w:r w:rsidRPr="00DF043F">
        <w:rPr>
          <w:lang w:val="en-GB"/>
        </w:rPr>
        <w:t>SMTPSecure</w:t>
      </w:r>
      <w:proofErr w:type="spellEnd"/>
      <w:r w:rsidRPr="00DF043F">
        <w:rPr>
          <w:lang w:val="en-GB"/>
        </w:rPr>
        <w:t xml:space="preserve"> = '</w:t>
      </w:r>
      <w:proofErr w:type="spellStart"/>
      <w:r w:rsidRPr="00DF043F">
        <w:rPr>
          <w:lang w:val="en-GB"/>
        </w:rPr>
        <w:t>tls</w:t>
      </w:r>
      <w:proofErr w:type="spellEnd"/>
      <w:proofErr w:type="gramStart"/>
      <w:r w:rsidRPr="00DF043F">
        <w:rPr>
          <w:lang w:val="en-GB"/>
        </w:rPr>
        <w:t>';</w:t>
      </w:r>
      <w:proofErr w:type="gramEnd"/>
    </w:p>
    <w:p w14:paraId="0DCE2D36" w14:textId="453034A3" w:rsidR="00E343D7" w:rsidRDefault="00E343D7" w:rsidP="00E343D7">
      <w:pPr>
        <w:pStyle w:val="Sta"/>
        <w:keepNext/>
      </w:pPr>
      <w:r w:rsidRPr="00E343D7">
        <w:lastRenderedPageBreak/>
        <w:t>Nakonec můžeme ze zjištěných proměnných</w:t>
      </w:r>
      <w:r>
        <w:t xml:space="preserve"> vytvořit obsah automatického e-mailu a odeslat jej</w:t>
      </w:r>
      <w:r w:rsidR="00DC5CDB">
        <w:t>.</w:t>
      </w:r>
      <w:sdt>
        <w:sdtPr>
          <w:id w:val="518208192"/>
          <w:citation/>
        </w:sdtPr>
        <w:sdtEndPr/>
        <w:sdtContent>
          <w:r w:rsidR="001F1EBE">
            <w:fldChar w:fldCharType="begin"/>
          </w:r>
          <w:r w:rsidR="001F1EBE">
            <w:rPr>
              <w:lang w:val="en-GB"/>
            </w:rPr>
            <w:instrText xml:space="preserve"> CITATION Mar \l 2057 </w:instrText>
          </w:r>
          <w:r w:rsidR="001F1EBE">
            <w:fldChar w:fldCharType="separate"/>
          </w:r>
          <w:r w:rsidR="001F1EBE">
            <w:rPr>
              <w:noProof/>
              <w:lang w:val="en-GB"/>
            </w:rPr>
            <w:t xml:space="preserve"> </w:t>
          </w:r>
          <w:r w:rsidR="001F1EBE" w:rsidRPr="001F1EBE">
            <w:rPr>
              <w:noProof/>
              <w:lang w:val="en-GB"/>
            </w:rPr>
            <w:t>(13)</w:t>
          </w:r>
          <w:r w:rsidR="001F1EBE">
            <w:fldChar w:fldCharType="end"/>
          </w:r>
        </w:sdtContent>
      </w:sdt>
    </w:p>
    <w:p w14:paraId="13FC1A1D" w14:textId="35F658F7" w:rsidR="00E343D7" w:rsidRDefault="00E343D7" w:rsidP="00E343D7">
      <w:pPr>
        <w:pStyle w:val="Pkladkdu"/>
      </w:pPr>
      <w:r>
        <w:t>$</w:t>
      </w:r>
      <w:proofErr w:type="spellStart"/>
      <w:r>
        <w:t>message</w:t>
      </w:r>
      <w:proofErr w:type="spellEnd"/>
      <w:r>
        <w:t xml:space="preserve"> = „Jméno účastníka je</w:t>
      </w:r>
      <w:proofErr w:type="gramStart"/>
      <w:r>
        <w:t>“ .</w:t>
      </w:r>
      <w:proofErr w:type="gramEnd"/>
      <w:r>
        <w:t xml:space="preserve"> $</w:t>
      </w:r>
      <w:proofErr w:type="spellStart"/>
      <w:r>
        <w:t>name</w:t>
      </w:r>
      <w:proofErr w:type="spellEnd"/>
      <w:r>
        <w:t>;</w:t>
      </w:r>
    </w:p>
    <w:p w14:paraId="79CADDE5" w14:textId="10A7E4AA" w:rsidR="00E343D7" w:rsidRDefault="00E343D7" w:rsidP="00E343D7">
      <w:pPr>
        <w:pStyle w:val="Pkladkdu"/>
      </w:pPr>
      <w:r>
        <w:t>$mail</w:t>
      </w:r>
      <w:proofErr w:type="gramStart"/>
      <w:r>
        <w:t>-&gt;</w:t>
      </w:r>
      <w:proofErr w:type="spellStart"/>
      <w:r>
        <w:t>setFrom</w:t>
      </w:r>
      <w:proofErr w:type="spellEnd"/>
      <w:proofErr w:type="gramEnd"/>
      <w:r>
        <w:t>($</w:t>
      </w:r>
      <w:proofErr w:type="spellStart"/>
      <w:r>
        <w:t>contactemail</w:t>
      </w:r>
      <w:proofErr w:type="spellEnd"/>
      <w:r>
        <w:t>, $</w:t>
      </w:r>
      <w:proofErr w:type="spellStart"/>
      <w:r>
        <w:t>parentname</w:t>
      </w:r>
      <w:proofErr w:type="spellEnd"/>
      <w:r>
        <w:t>);</w:t>
      </w:r>
    </w:p>
    <w:p w14:paraId="10944F3C" w14:textId="6E60BFB8" w:rsidR="00E343D7" w:rsidRDefault="00E343D7" w:rsidP="00E343D7">
      <w:pPr>
        <w:pStyle w:val="Pkladkdu"/>
      </w:pPr>
      <w:r>
        <w:t>$mail</w:t>
      </w:r>
      <w:proofErr w:type="gramStart"/>
      <w:r>
        <w:t>-&gt;</w:t>
      </w:r>
      <w:proofErr w:type="spellStart"/>
      <w:r>
        <w:t>addAddress</w:t>
      </w:r>
      <w:proofErr w:type="spellEnd"/>
      <w:proofErr w:type="gramEnd"/>
      <w:r>
        <w:t>(„xxxxx@xxxx.cz“);</w:t>
      </w:r>
    </w:p>
    <w:p w14:paraId="20AA0495" w14:textId="4161F2B4" w:rsidR="00E343D7" w:rsidRDefault="00E343D7" w:rsidP="00E343D7">
      <w:pPr>
        <w:pStyle w:val="Pkladkdu"/>
      </w:pPr>
      <w:r>
        <w:t>$mail</w:t>
      </w:r>
      <w:proofErr w:type="gramStart"/>
      <w:r>
        <w:t>-&gt;</w:t>
      </w:r>
      <w:proofErr w:type="spellStart"/>
      <w:r>
        <w:t>Subject</w:t>
      </w:r>
      <w:proofErr w:type="spellEnd"/>
      <w:proofErr w:type="gramEnd"/>
      <w:r>
        <w:t xml:space="preserve"> = $</w:t>
      </w:r>
      <w:proofErr w:type="spellStart"/>
      <w:r>
        <w:t>encoded_subject</w:t>
      </w:r>
      <w:proofErr w:type="spellEnd"/>
      <w:r>
        <w:t>;</w:t>
      </w:r>
    </w:p>
    <w:p w14:paraId="090F684A" w14:textId="65A8B24A" w:rsidR="00E343D7" w:rsidRPr="00E343D7" w:rsidRDefault="00E343D7" w:rsidP="00E343D7">
      <w:pPr>
        <w:pStyle w:val="Pkladkdu"/>
      </w:pPr>
      <w:r>
        <w:t>$mail</w:t>
      </w:r>
      <w:proofErr w:type="gramStart"/>
      <w:r>
        <w:t>-&gt;</w:t>
      </w:r>
      <w:proofErr w:type="spellStart"/>
      <w:r>
        <w:t>msgHTML</w:t>
      </w:r>
      <w:proofErr w:type="spellEnd"/>
      <w:proofErr w:type="gramEnd"/>
      <w:r>
        <w:t>($</w:t>
      </w:r>
      <w:proofErr w:type="spellStart"/>
      <w:r>
        <w:t>message</w:t>
      </w:r>
      <w:proofErr w:type="spellEnd"/>
      <w:r>
        <w:t>);</w:t>
      </w:r>
    </w:p>
    <w:p w14:paraId="2D9BF89C" w14:textId="2A1DFED9" w:rsidR="00255CAF" w:rsidRDefault="00255CAF" w:rsidP="00DF043F">
      <w:pPr>
        <w:pStyle w:val="Podpodkapitola"/>
      </w:pPr>
      <w:bookmarkStart w:id="36" w:name="_Toc73570834"/>
      <w:proofErr w:type="spellStart"/>
      <w:r>
        <w:t>Troubleshooting</w:t>
      </w:r>
      <w:proofErr w:type="spellEnd"/>
      <w:r>
        <w:t xml:space="preserve"> a </w:t>
      </w:r>
      <w:proofErr w:type="spellStart"/>
      <w:r>
        <w:t>ReCaptcha</w:t>
      </w:r>
      <w:bookmarkEnd w:id="36"/>
      <w:proofErr w:type="spellEnd"/>
    </w:p>
    <w:p w14:paraId="5AE70E88" w14:textId="68F4EF04" w:rsidR="00724E04" w:rsidRDefault="000F19A1" w:rsidP="00255CAF">
      <w:pPr>
        <w:pStyle w:val="Sta"/>
        <w:rPr>
          <w:noProof/>
        </w:rPr>
      </w:pPr>
      <w:r>
        <w:t xml:space="preserve">Krátce po nasazení webu přišly první problémy, neboť byl SMTP server napaden a zneužit k rozesílání podvodných e-mailů z Francie. Krizi jsem naštěstí rychle vyřešil změnou hesla k serveru a implementací systému Google </w:t>
      </w:r>
      <w:proofErr w:type="spellStart"/>
      <w:r>
        <w:t>ReCaptcha</w:t>
      </w:r>
      <w:proofErr w:type="spellEnd"/>
      <w:r>
        <w:t>, který rozpoznává případné pokusy o přehlcení systému spamováním a zastaví PHP skript. Toto řešení fungovalo perfektně, a od té doby nebyly se stránkou žádné problémy.</w:t>
      </w:r>
      <w:r w:rsidR="00724E04" w:rsidRPr="00724E04">
        <w:rPr>
          <w:noProof/>
        </w:rPr>
        <w:t xml:space="preserve"> </w:t>
      </w:r>
    </w:p>
    <w:p w14:paraId="5C2ACBD6" w14:textId="77777777" w:rsidR="002F0E20" w:rsidRDefault="00724E04" w:rsidP="002F0E20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5AC0E029" wp14:editId="1E791270">
            <wp:extent cx="2949843" cy="3086100"/>
            <wp:effectExtent l="0" t="0" r="3175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3053" cy="30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9EF" w14:textId="0C3DBF9C" w:rsidR="00724E04" w:rsidRDefault="002F0E20" w:rsidP="002F0E20">
      <w:pPr>
        <w:pStyle w:val="Titulek"/>
        <w:jc w:val="center"/>
        <w:rPr>
          <w:noProof/>
        </w:rPr>
      </w:pPr>
      <w:bookmarkStart w:id="37" w:name="_Toc73487281"/>
      <w:r>
        <w:t xml:space="preserve">Obrázek </w:t>
      </w:r>
      <w:fldSimple w:instr=" SEQ Obrázek \* ARABIC ">
        <w:r w:rsidR="002134CC">
          <w:rPr>
            <w:noProof/>
          </w:rPr>
          <w:t>11</w:t>
        </w:r>
      </w:fldSimple>
      <w:r>
        <w:t xml:space="preserve"> - Podvodný e-mail odeslaný z poštovního serveru</w:t>
      </w:r>
      <w:bookmarkEnd w:id="37"/>
    </w:p>
    <w:p w14:paraId="0F9F494B" w14:textId="6C349D12" w:rsidR="00AC102B" w:rsidRDefault="00AC102B" w:rsidP="00AC102B">
      <w:pPr>
        <w:pStyle w:val="Kapitola"/>
      </w:pPr>
      <w:bookmarkStart w:id="38" w:name="_Toc73570835"/>
      <w:r>
        <w:lastRenderedPageBreak/>
        <w:t>Nasazení webu na hosting</w:t>
      </w:r>
      <w:bookmarkEnd w:id="38"/>
    </w:p>
    <w:p w14:paraId="7A5B7540" w14:textId="096607AA" w:rsidR="00AC102B" w:rsidRDefault="00AC102B" w:rsidP="00AC102B">
      <w:pPr>
        <w:pStyle w:val="Podkapitola"/>
      </w:pPr>
      <w:bookmarkStart w:id="39" w:name="_Toc73570836"/>
      <w:r>
        <w:t>Výběr hostingu</w:t>
      </w:r>
      <w:bookmarkEnd w:id="39"/>
    </w:p>
    <w:p w14:paraId="2A40C08D" w14:textId="5845436F" w:rsidR="00AC102B" w:rsidRDefault="00777B02" w:rsidP="00AC102B">
      <w:pPr>
        <w:pStyle w:val="Sta"/>
      </w:pPr>
      <w:r>
        <w:t xml:space="preserve">Při výběru hostingu vždy bereme v potaz účel hostované stránky, její velikost, náročnost, očekávanou návštěvnost, a závislost na určitých systémech. </w:t>
      </w:r>
    </w:p>
    <w:p w14:paraId="7438CE11" w14:textId="19FDC9E9" w:rsidR="00777B02" w:rsidRDefault="003208F2" w:rsidP="00AC102B">
      <w:pPr>
        <w:pStyle w:val="Sta"/>
      </w:pPr>
      <w:r>
        <w:t>Tento</w:t>
      </w:r>
      <w:r w:rsidR="00777B02">
        <w:t xml:space="preserve"> web vyžaduje jen minimální výkon hostingu, a ke své funkci potřebuje</w:t>
      </w:r>
      <w:r w:rsidR="00FD3CA8">
        <w:t xml:space="preserve"> pouze</w:t>
      </w:r>
      <w:r w:rsidR="00777B02">
        <w:t xml:space="preserve"> hosting s podporou PHP</w:t>
      </w:r>
      <w:r w:rsidR="00FD3CA8">
        <w:t xml:space="preserve"> a SMTP, což poskytují i ty úplně nejlevnější.</w:t>
      </w:r>
    </w:p>
    <w:p w14:paraId="0278842A" w14:textId="066808B4" w:rsidR="00FD3CA8" w:rsidRDefault="00FD3CA8" w:rsidP="00AC102B">
      <w:pPr>
        <w:pStyle w:val="Sta"/>
      </w:pPr>
      <w:r>
        <w:t xml:space="preserve">Při výběru hostingu jsem zvažoval tři možnosti, které mi byly doporučeny přáteli, hosting </w:t>
      </w:r>
      <w:proofErr w:type="spellStart"/>
      <w:r>
        <w:t>Wedos</w:t>
      </w:r>
      <w:proofErr w:type="spellEnd"/>
      <w:r>
        <w:t xml:space="preserve">, </w:t>
      </w:r>
      <w:proofErr w:type="spellStart"/>
      <w:r>
        <w:t>Forpsi</w:t>
      </w:r>
      <w:proofErr w:type="spellEnd"/>
      <w:r>
        <w:t xml:space="preserve"> nebo Hukot.</w:t>
      </w:r>
      <w:r w:rsidR="00361598">
        <w:t xml:space="preserve"> Nakonec zvítězil Hukot, neboť nabízí levnější hostingové balíčky, které jsou pro náš projekt dostačující.</w:t>
      </w:r>
      <w:sdt>
        <w:sdtPr>
          <w:id w:val="814140077"/>
          <w:citation/>
        </w:sdtPr>
        <w:sdtEndPr/>
        <w:sdtContent>
          <w:r w:rsidR="00361598">
            <w:fldChar w:fldCharType="begin"/>
          </w:r>
          <w:r w:rsidR="00361598" w:rsidRPr="00361598">
            <w:instrText xml:space="preserve"> CITATION Huk \l 2057 </w:instrText>
          </w:r>
          <w:r w:rsidR="00361598">
            <w:fldChar w:fldCharType="separate"/>
          </w:r>
          <w:r w:rsidR="001F1EBE">
            <w:rPr>
              <w:noProof/>
            </w:rPr>
            <w:t xml:space="preserve"> (14)</w:t>
          </w:r>
          <w:r w:rsidR="00361598">
            <w:fldChar w:fldCharType="end"/>
          </w:r>
        </w:sdtContent>
      </w:sdt>
      <w:sdt>
        <w:sdtPr>
          <w:id w:val="-2022081828"/>
          <w:citation/>
        </w:sdtPr>
        <w:sdtEndPr/>
        <w:sdtContent>
          <w:r w:rsidR="00361598">
            <w:fldChar w:fldCharType="begin"/>
          </w:r>
          <w:r w:rsidR="00361598" w:rsidRPr="003208F2">
            <w:instrText xml:space="preserve"> CITATION For \l 2057 </w:instrText>
          </w:r>
          <w:r w:rsidR="00361598">
            <w:fldChar w:fldCharType="separate"/>
          </w:r>
          <w:r w:rsidR="001F1EBE">
            <w:rPr>
              <w:noProof/>
            </w:rPr>
            <w:t xml:space="preserve"> (15)</w:t>
          </w:r>
          <w:r w:rsidR="00361598">
            <w:fldChar w:fldCharType="end"/>
          </w:r>
        </w:sdtContent>
      </w:sdt>
      <w:sdt>
        <w:sdtPr>
          <w:id w:val="-466508568"/>
          <w:citation/>
        </w:sdtPr>
        <w:sdtEndPr/>
        <w:sdtContent>
          <w:r w:rsidR="00361598">
            <w:fldChar w:fldCharType="begin"/>
          </w:r>
          <w:r w:rsidR="00361598" w:rsidRPr="003208F2">
            <w:instrText xml:space="preserve"> CITATION Wed \l 2057 </w:instrText>
          </w:r>
          <w:r w:rsidR="00361598">
            <w:fldChar w:fldCharType="separate"/>
          </w:r>
          <w:r w:rsidR="001F1EBE">
            <w:rPr>
              <w:noProof/>
            </w:rPr>
            <w:t xml:space="preserve"> (16)</w:t>
          </w:r>
          <w:r w:rsidR="00361598">
            <w:fldChar w:fldCharType="end"/>
          </w:r>
        </w:sdtContent>
      </w:sdt>
    </w:p>
    <w:p w14:paraId="6E25F0EE" w14:textId="77777777" w:rsidR="00F70CFC" w:rsidRDefault="003208F2" w:rsidP="00AC102B">
      <w:pPr>
        <w:pStyle w:val="Sta"/>
      </w:pPr>
      <w:r>
        <w:t>Můj vybraný hostingový plán WH-02 od Hukotu limituje počet odeslaných e-mailů pomocí PHP na 50 za hodinu a 150 za den, což je pro velikost projektu více než dostačující. Je však třeba brát na vědomí, že při rozšíření nabídky služeb zákazníka by hosting nemusel stačit, a bylo by zapotřebí přejít na dražší plán.</w:t>
      </w:r>
    </w:p>
    <w:p w14:paraId="023AA466" w14:textId="77777777" w:rsidR="00F70CFC" w:rsidRDefault="00F70CFC" w:rsidP="00F70CFC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6F647C07" wp14:editId="308F4B8C">
            <wp:extent cx="1847850" cy="3499120"/>
            <wp:effectExtent l="0" t="0" r="0" b="635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547" t="2874" r="6836" b="20392"/>
                    <a:stretch/>
                  </pic:blipFill>
                  <pic:spPr bwMode="auto">
                    <a:xfrm>
                      <a:off x="0" y="0"/>
                      <a:ext cx="1851576" cy="350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B8723" w14:textId="04A13C2D" w:rsidR="003208F2" w:rsidRDefault="00F70CFC" w:rsidP="00F70CFC">
      <w:pPr>
        <w:pStyle w:val="Titulek"/>
        <w:jc w:val="center"/>
      </w:pPr>
      <w:bookmarkStart w:id="40" w:name="_Toc73487282"/>
      <w:r>
        <w:t xml:space="preserve">Obrázek </w:t>
      </w:r>
      <w:fldSimple w:instr=" SEQ Obrázek \* ARABIC ">
        <w:r w:rsidR="002134CC">
          <w:rPr>
            <w:noProof/>
          </w:rPr>
          <w:t>12</w:t>
        </w:r>
      </w:fldSimple>
      <w:r>
        <w:t xml:space="preserve"> - Vybraný tarif webhostingu</w:t>
      </w:r>
      <w:bookmarkEnd w:id="40"/>
    </w:p>
    <w:p w14:paraId="686AAD6E" w14:textId="470470C4" w:rsidR="00777B02" w:rsidRDefault="00777B02" w:rsidP="00777B02">
      <w:pPr>
        <w:pStyle w:val="Podkapitola"/>
      </w:pPr>
      <w:bookmarkStart w:id="41" w:name="_Toc73570837"/>
      <w:r>
        <w:lastRenderedPageBreak/>
        <w:t>Nákup domény</w:t>
      </w:r>
      <w:bookmarkEnd w:id="41"/>
    </w:p>
    <w:p w14:paraId="1066E466" w14:textId="79B723E9" w:rsidR="000A433D" w:rsidRDefault="000A433D" w:rsidP="000A433D">
      <w:pPr>
        <w:pStyle w:val="Sta"/>
      </w:pPr>
      <w:r>
        <w:t>Internetová doména je unikátní adresou směřující k IP adrese webové stránky přes DNS servery.</w:t>
      </w:r>
    </w:p>
    <w:p w14:paraId="01E9A3A6" w14:textId="32F00271" w:rsidR="000A433D" w:rsidRDefault="000A433D" w:rsidP="000A433D">
      <w:pPr>
        <w:pStyle w:val="Sta"/>
      </w:pPr>
      <w:r>
        <w:t>Na výběr máme spoustu domén prvního řádu, které se liší cenami za rezervaci. Mojí volbou je klasická národní doména „.</w:t>
      </w:r>
      <w:proofErr w:type="spellStart"/>
      <w:r>
        <w:t>cz</w:t>
      </w:r>
      <w:proofErr w:type="spellEnd"/>
      <w:r>
        <w:t>“, neboť nabízí dobře zapamatovatelnou adresu za přijatelnou cenu. Po výběru domény prvního řádu</w:t>
      </w:r>
      <w:r w:rsidR="004D2D98">
        <w:t xml:space="preserve"> jsem</w:t>
      </w:r>
      <w:r>
        <w:t xml:space="preserve"> zažád</w:t>
      </w:r>
      <w:r w:rsidR="004D2D98">
        <w:t>al</w:t>
      </w:r>
      <w:r>
        <w:t xml:space="preserve"> o vytvoření domény druhého řádu s názvem „</w:t>
      </w:r>
      <w:proofErr w:type="spellStart"/>
      <w:r>
        <w:t>meetandplay</w:t>
      </w:r>
      <w:proofErr w:type="spellEnd"/>
      <w:r>
        <w:t>“ a získ</w:t>
      </w:r>
      <w:r w:rsidR="004D2D98">
        <w:t>al</w:t>
      </w:r>
      <w:r>
        <w:t xml:space="preserve"> tedy internetovou doménu meetandplay.cz.</w:t>
      </w:r>
    </w:p>
    <w:p w14:paraId="36B2886E" w14:textId="77777777" w:rsidR="00510309" w:rsidRDefault="00510309" w:rsidP="00510309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1DD65694" wp14:editId="195FDAFA">
            <wp:extent cx="4166559" cy="1189658"/>
            <wp:effectExtent l="0" t="0" r="571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5503" cy="119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0D07" w14:textId="08795275" w:rsidR="00510309" w:rsidRPr="000A433D" w:rsidRDefault="00510309" w:rsidP="00510309">
      <w:pPr>
        <w:pStyle w:val="Titulek"/>
        <w:jc w:val="center"/>
      </w:pPr>
      <w:bookmarkStart w:id="42" w:name="_Toc73487283"/>
      <w:r>
        <w:t xml:space="preserve">Obrázek </w:t>
      </w:r>
      <w:fldSimple w:instr=" SEQ Obrázek \* ARABIC ">
        <w:r w:rsidR="002134CC">
          <w:rPr>
            <w:noProof/>
          </w:rPr>
          <w:t>13</w:t>
        </w:r>
      </w:fldSimple>
      <w:r>
        <w:t xml:space="preserve"> - Roční faktura za hosting a doménu</w:t>
      </w:r>
      <w:bookmarkEnd w:id="42"/>
    </w:p>
    <w:p w14:paraId="3BF569D9" w14:textId="23592CC0" w:rsidR="00AC102B" w:rsidRDefault="00AC102B" w:rsidP="00AC102B">
      <w:pPr>
        <w:pStyle w:val="Podkapitola"/>
      </w:pPr>
      <w:bookmarkStart w:id="43" w:name="_Toc73570838"/>
      <w:r>
        <w:t>Nasazení webu přes FTP klienta</w:t>
      </w:r>
      <w:bookmarkEnd w:id="43"/>
    </w:p>
    <w:p w14:paraId="2F1691DA" w14:textId="5FE7A3F6" w:rsidR="004D2D98" w:rsidRDefault="004D2D98" w:rsidP="004D2D98">
      <w:pPr>
        <w:pStyle w:val="Sta"/>
      </w:pPr>
      <w:r>
        <w:t xml:space="preserve">Po vytvoření domény a inicializaci hostingu můžeme web nasadit na hosting, a to za pomoci FTP klienta, v mém případě programu </w:t>
      </w:r>
      <w:proofErr w:type="spellStart"/>
      <w:r>
        <w:t>WinSCP</w:t>
      </w:r>
      <w:proofErr w:type="spellEnd"/>
      <w:r>
        <w:t>.</w:t>
      </w:r>
    </w:p>
    <w:p w14:paraId="5489FCBE" w14:textId="4D576665" w:rsidR="004D2D98" w:rsidRDefault="004D2D98" w:rsidP="004D2D98">
      <w:pPr>
        <w:pStyle w:val="Sta"/>
      </w:pPr>
      <w:r>
        <w:t>FTP (=</w:t>
      </w:r>
      <w:proofErr w:type="spellStart"/>
      <w:r>
        <w:t>File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>) je protokol zajišťující přenos dat mezi počítači, v tomto případě mezi naším zařízením a hostingovým serverem. Stejně jako protokol SMTP</w:t>
      </w:r>
      <w:r w:rsidR="00A37F8E">
        <w:t xml:space="preserve">, </w:t>
      </w:r>
      <w:r>
        <w:t xml:space="preserve">používaný </w:t>
      </w:r>
      <w:proofErr w:type="spellStart"/>
      <w:r>
        <w:t>PHPMailerem</w:t>
      </w:r>
      <w:proofErr w:type="spellEnd"/>
      <w:r w:rsidR="00A37F8E">
        <w:t>,</w:t>
      </w:r>
      <w:r>
        <w:t xml:space="preserve"> využívá i FTP základní protokol </w:t>
      </w:r>
      <w:proofErr w:type="gramStart"/>
      <w:r>
        <w:t>TCP(</w:t>
      </w:r>
      <w:proofErr w:type="gramEnd"/>
      <w:r>
        <w:t>=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</w:t>
      </w:r>
      <w:r w:rsidR="00A37F8E">
        <w:t>.</w:t>
      </w:r>
      <w:sdt>
        <w:sdtPr>
          <w:id w:val="328253686"/>
          <w:citation/>
        </w:sdtPr>
        <w:sdtEndPr/>
        <w:sdtContent>
          <w:r w:rsidR="00A37F8E">
            <w:fldChar w:fldCharType="begin"/>
          </w:r>
          <w:r w:rsidR="00A37F8E" w:rsidRPr="00A37F8E">
            <w:instrText xml:space="preserve"> CITATION Wik212 \l 2057 </w:instrText>
          </w:r>
          <w:r w:rsidR="00A37F8E">
            <w:fldChar w:fldCharType="separate"/>
          </w:r>
          <w:r w:rsidR="00A37F8E" w:rsidRPr="00A37F8E">
            <w:rPr>
              <w:noProof/>
            </w:rPr>
            <w:t xml:space="preserve"> (17)</w:t>
          </w:r>
          <w:r w:rsidR="00A37F8E">
            <w:fldChar w:fldCharType="end"/>
          </w:r>
        </w:sdtContent>
      </w:sdt>
    </w:p>
    <w:p w14:paraId="082D4767" w14:textId="38855397" w:rsidR="004D2D98" w:rsidRDefault="00A37F8E" w:rsidP="004D2D98">
      <w:pPr>
        <w:pStyle w:val="Sta"/>
      </w:pPr>
      <w:proofErr w:type="spellStart"/>
      <w:r>
        <w:t>WinSCP</w:t>
      </w:r>
      <w:proofErr w:type="spellEnd"/>
      <w:r>
        <w:t xml:space="preserve"> je jednoduchý open-source FTP klient fungující již od roku 2000</w:t>
      </w:r>
      <w:sdt>
        <w:sdtPr>
          <w:id w:val="-2107721298"/>
          <w:citation/>
        </w:sdtPr>
        <w:sdtEndPr/>
        <w:sdtContent>
          <w:r>
            <w:fldChar w:fldCharType="begin"/>
          </w:r>
          <w:r w:rsidRPr="00A37F8E">
            <w:instrText xml:space="preserve"> CITATION Wik213 \l 2057 </w:instrText>
          </w:r>
          <w:r>
            <w:fldChar w:fldCharType="separate"/>
          </w:r>
          <w:r w:rsidRPr="00A37F8E">
            <w:rPr>
              <w:noProof/>
            </w:rPr>
            <w:t xml:space="preserve"> (18)</w:t>
          </w:r>
          <w:r>
            <w:fldChar w:fldCharType="end"/>
          </w:r>
        </w:sdtContent>
      </w:sdt>
    </w:p>
    <w:p w14:paraId="372B2BF1" w14:textId="77777777" w:rsidR="00A37F8E" w:rsidRDefault="00A37F8E" w:rsidP="00A37F8E">
      <w:pPr>
        <w:pStyle w:val="Sta"/>
        <w:keepNext/>
        <w:jc w:val="center"/>
      </w:pPr>
      <w:r>
        <w:rPr>
          <w:noProof/>
        </w:rPr>
        <w:drawing>
          <wp:inline distT="0" distB="0" distL="0" distR="0" wp14:anchorId="7AD346A7" wp14:editId="782C9A9F">
            <wp:extent cx="2687307" cy="1820174"/>
            <wp:effectExtent l="0" t="0" r="0" b="889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0520" cy="18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94F4" w14:textId="2A1FC906" w:rsidR="00A37F8E" w:rsidRPr="004D2D98" w:rsidRDefault="00A37F8E" w:rsidP="00A37F8E">
      <w:pPr>
        <w:pStyle w:val="Titulek"/>
        <w:jc w:val="center"/>
      </w:pPr>
      <w:bookmarkStart w:id="44" w:name="_Toc73487284"/>
      <w:r>
        <w:t xml:space="preserve">Obrázek </w:t>
      </w:r>
      <w:fldSimple w:instr=" SEQ Obrázek \* ARABIC ">
        <w:r w:rsidR="002134CC">
          <w:rPr>
            <w:noProof/>
          </w:rPr>
          <w:t>14</w:t>
        </w:r>
      </w:fldSimple>
      <w:r>
        <w:t xml:space="preserve"> - Přihlašovací prostředí klienta </w:t>
      </w:r>
      <w:proofErr w:type="spellStart"/>
      <w:r>
        <w:t>WinSCP</w:t>
      </w:r>
      <w:bookmarkEnd w:id="44"/>
      <w:proofErr w:type="spellEnd"/>
    </w:p>
    <w:p w14:paraId="024B770B" w14:textId="63C912A2" w:rsidR="001A43DE" w:rsidRDefault="001A43DE" w:rsidP="001A43DE">
      <w:pPr>
        <w:pStyle w:val="Neslovankapitola"/>
      </w:pPr>
      <w:bookmarkStart w:id="45" w:name="_Toc286557235"/>
      <w:bookmarkStart w:id="46" w:name="_Toc286561888"/>
      <w:bookmarkStart w:id="47" w:name="_Toc73570839"/>
      <w:bookmarkEnd w:id="1"/>
      <w:bookmarkEnd w:id="2"/>
      <w:r>
        <w:lastRenderedPageBreak/>
        <w:t>Závěr</w:t>
      </w:r>
      <w:bookmarkEnd w:id="45"/>
      <w:bookmarkEnd w:id="46"/>
      <w:bookmarkEnd w:id="47"/>
    </w:p>
    <w:p w14:paraId="24229E97" w14:textId="224ACC72" w:rsidR="001A43DE" w:rsidRDefault="009F7D64" w:rsidP="00E60C8B">
      <w:pPr>
        <w:pStyle w:val="Sta"/>
      </w:pPr>
      <w:r>
        <w:t xml:space="preserve">Proces navrhování vzhledu mi zabral přibližně šest hodin práce, samotné programování pak okolo dvaceti hodin. Celkově bych svou práci hodnotil spíše kladně, už jen proto že šlo o mou první „opravdovou“ zakázku a hodně jsem se v procesu tvorby naučil. </w:t>
      </w:r>
      <w:r w:rsidR="00591EFD">
        <w:t xml:space="preserve">S návrhem designu v Adobe </w:t>
      </w:r>
      <w:proofErr w:type="spellStart"/>
      <w:r w:rsidR="00591EFD">
        <w:t>Xd</w:t>
      </w:r>
      <w:proofErr w:type="spellEnd"/>
      <w:r w:rsidR="00591EFD">
        <w:t xml:space="preserve"> a front-end kódováním jsem měl nějaké zkušenosti, avšak celý </w:t>
      </w:r>
      <w:proofErr w:type="spellStart"/>
      <w:r w:rsidR="00591EFD">
        <w:t>back</w:t>
      </w:r>
      <w:proofErr w:type="spellEnd"/>
      <w:r w:rsidR="00591EFD">
        <w:t xml:space="preserve">-end, ať už PHP nebo </w:t>
      </w:r>
      <w:proofErr w:type="spellStart"/>
      <w:r w:rsidR="00591EFD">
        <w:t>PHPMailer</w:t>
      </w:r>
      <w:proofErr w:type="spellEnd"/>
      <w:r w:rsidR="00591EFD">
        <w:t xml:space="preserve">, pro </w:t>
      </w:r>
      <w:proofErr w:type="gramStart"/>
      <w:r w:rsidR="00591EFD">
        <w:t>mne</w:t>
      </w:r>
      <w:proofErr w:type="gramEnd"/>
      <w:r w:rsidR="00591EFD">
        <w:t xml:space="preserve"> byl úplnou novinkou. Samozřejmě nejsem se všemi řešeními spokojen – mezi plánovanými úpravami webu je nahrazení </w:t>
      </w:r>
      <w:proofErr w:type="spellStart"/>
      <w:r w:rsidR="00591EFD">
        <w:t>Bootstrapu</w:t>
      </w:r>
      <w:proofErr w:type="spellEnd"/>
      <w:r w:rsidR="00591EFD">
        <w:t xml:space="preserve"> mým vlastním kódem, přidání podpory pro Internet Explorer,</w:t>
      </w:r>
      <w:r w:rsidR="00DB2A80">
        <w:t xml:space="preserve"> připojení Google </w:t>
      </w:r>
      <w:proofErr w:type="spellStart"/>
      <w:r w:rsidR="00DB2A80">
        <w:t>Analytics</w:t>
      </w:r>
      <w:proofErr w:type="spellEnd"/>
      <w:r w:rsidR="00DB2A80">
        <w:t>,</w:t>
      </w:r>
      <w:r w:rsidR="00591EFD">
        <w:t xml:space="preserve"> a rozšíření PHP kódu o </w:t>
      </w:r>
      <w:proofErr w:type="spellStart"/>
      <w:r w:rsidR="00591EFD">
        <w:t>autentifikátor</w:t>
      </w:r>
      <w:proofErr w:type="spellEnd"/>
      <w:r w:rsidR="00591EFD">
        <w:t>. Jelikož zůstávám správcem této stránky, mám spoustu času na to stránku doladit.</w:t>
      </w:r>
    </w:p>
    <w:p w14:paraId="71FE5A54" w14:textId="3EC0843B" w:rsidR="00591EFD" w:rsidRPr="001D7BF6" w:rsidRDefault="00DB2A80" w:rsidP="00E60C8B">
      <w:pPr>
        <w:pStyle w:val="Sta"/>
      </w:pPr>
      <w:r>
        <w:t>K 2. červnu 2021 bylo na stránce provedeno přes 40 registrací a přípravy na letní tábory jsou v plném proudu.</w:t>
      </w:r>
    </w:p>
    <w:p w14:paraId="5F2AC62C" w14:textId="2E8DEC6B" w:rsidR="001D7BF6" w:rsidRDefault="001D7BF6" w:rsidP="001D7BF6">
      <w:pPr>
        <w:pStyle w:val="Neslovankapitola"/>
      </w:pPr>
      <w:bookmarkStart w:id="48" w:name="_Toc73570840"/>
      <w:r>
        <w:lastRenderedPageBreak/>
        <w:t>Seznam obrázků</w:t>
      </w:r>
      <w:bookmarkEnd w:id="48"/>
    </w:p>
    <w:p w14:paraId="51CE8498" w14:textId="4FA4AA2A" w:rsidR="00DF1A6D" w:rsidRDefault="001543D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73487271" w:history="1">
        <w:r w:rsidR="00DF1A6D" w:rsidRPr="00A158AA">
          <w:rPr>
            <w:rStyle w:val="Hypertextovodkaz"/>
            <w:noProof/>
          </w:rPr>
          <w:t>Obrázek 1 - Logo Meet and Play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_Toc73487271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2</w:t>
        </w:r>
        <w:r w:rsidR="00DF1A6D">
          <w:rPr>
            <w:noProof/>
            <w:webHidden/>
          </w:rPr>
          <w:fldChar w:fldCharType="end"/>
        </w:r>
      </w:hyperlink>
    </w:p>
    <w:p w14:paraId="7AC18D43" w14:textId="38E9B4C5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72" w:history="1">
        <w:r w:rsidR="00DF1A6D" w:rsidRPr="00A158AA">
          <w:rPr>
            <w:rStyle w:val="Hypertextovodkaz"/>
            <w:noProof/>
          </w:rPr>
          <w:t>Obrázek 2 - Barevná paleta stránky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_Toc73487272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3</w:t>
        </w:r>
        <w:r w:rsidR="00DF1A6D">
          <w:rPr>
            <w:noProof/>
            <w:webHidden/>
          </w:rPr>
          <w:fldChar w:fldCharType="end"/>
        </w:r>
      </w:hyperlink>
    </w:p>
    <w:p w14:paraId="6E553F92" w14:textId="4A11320A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73" w:history="1">
        <w:r w:rsidR="00DF1A6D" w:rsidRPr="00A158AA">
          <w:rPr>
            <w:rStyle w:val="Hypertextovodkaz"/>
            <w:noProof/>
          </w:rPr>
          <w:t>Obrázek 3 - Použité fonty Roboto Slab a Roboto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_Toc73487273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3</w:t>
        </w:r>
        <w:r w:rsidR="00DF1A6D">
          <w:rPr>
            <w:noProof/>
            <w:webHidden/>
          </w:rPr>
          <w:fldChar w:fldCharType="end"/>
        </w:r>
      </w:hyperlink>
    </w:p>
    <w:p w14:paraId="5774A42C" w14:textId="361E1FD7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74" w:history="1">
        <w:r w:rsidR="00DF1A6D" w:rsidRPr="00A158AA">
          <w:rPr>
            <w:rStyle w:val="Hypertextovodkaz"/>
            <w:noProof/>
          </w:rPr>
          <w:t>Obrázek 4 - Graf poměru mobil/desktop na webových stránkách (2)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_Toc73487274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4</w:t>
        </w:r>
        <w:r w:rsidR="00DF1A6D">
          <w:rPr>
            <w:noProof/>
            <w:webHidden/>
          </w:rPr>
          <w:fldChar w:fldCharType="end"/>
        </w:r>
      </w:hyperlink>
    </w:p>
    <w:p w14:paraId="30CB079F" w14:textId="045AF3B7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75" w:history="1">
        <w:r w:rsidR="00DF1A6D" w:rsidRPr="00A158AA">
          <w:rPr>
            <w:rStyle w:val="Hypertextovodkaz"/>
            <w:noProof/>
          </w:rPr>
          <w:t>Obrázek 5 - Navigační menu první verze desktop designu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_Toc73487275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5</w:t>
        </w:r>
        <w:r w:rsidR="00DF1A6D">
          <w:rPr>
            <w:noProof/>
            <w:webHidden/>
          </w:rPr>
          <w:fldChar w:fldCharType="end"/>
        </w:r>
      </w:hyperlink>
    </w:p>
    <w:p w14:paraId="77F03E38" w14:textId="4962AB5E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76" w:history="1">
        <w:r w:rsidR="00DF1A6D" w:rsidRPr="00A158AA">
          <w:rPr>
            <w:rStyle w:val="Hypertextovodkaz"/>
            <w:noProof/>
          </w:rPr>
          <w:t>Obrázek 6 - Navigační menu finální verze desktop designu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_Toc73487276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6</w:t>
        </w:r>
        <w:r w:rsidR="00DF1A6D">
          <w:rPr>
            <w:noProof/>
            <w:webHidden/>
          </w:rPr>
          <w:fldChar w:fldCharType="end"/>
        </w:r>
      </w:hyperlink>
    </w:p>
    <w:p w14:paraId="568FD3EB" w14:textId="002F85F2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77" w:history="1">
        <w:r w:rsidR="00DF1A6D" w:rsidRPr="00A158AA">
          <w:rPr>
            <w:rStyle w:val="Hypertextovodkaz"/>
            <w:noProof/>
          </w:rPr>
          <w:t>Obrázek 7 – První verze mobilního vzhledu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_Toc73487277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7</w:t>
        </w:r>
        <w:r w:rsidR="00DF1A6D">
          <w:rPr>
            <w:noProof/>
            <w:webHidden/>
          </w:rPr>
          <w:fldChar w:fldCharType="end"/>
        </w:r>
      </w:hyperlink>
    </w:p>
    <w:p w14:paraId="66C1B5A9" w14:textId="37E760CB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78" w:history="1">
        <w:r w:rsidR="00DF1A6D" w:rsidRPr="00A158AA">
          <w:rPr>
            <w:rStyle w:val="Hypertextovodkaz"/>
            <w:noProof/>
          </w:rPr>
          <w:t>Obrázek 8 - Finální verze mobilního vzhledu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_Toc73487278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7</w:t>
        </w:r>
        <w:r w:rsidR="00DF1A6D">
          <w:rPr>
            <w:noProof/>
            <w:webHidden/>
          </w:rPr>
          <w:fldChar w:fldCharType="end"/>
        </w:r>
      </w:hyperlink>
    </w:p>
    <w:p w14:paraId="306305B0" w14:textId="3B2E0DFA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79" w:history="1">
        <w:r w:rsidR="00DF1A6D" w:rsidRPr="00A158AA">
          <w:rPr>
            <w:rStyle w:val="Hypertextovodkaz"/>
            <w:noProof/>
          </w:rPr>
          <w:t>Obrázek 9 - První verze designu formuláře na tabletu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_Toc73487279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8</w:t>
        </w:r>
        <w:r w:rsidR="00DF1A6D">
          <w:rPr>
            <w:noProof/>
            <w:webHidden/>
          </w:rPr>
          <w:fldChar w:fldCharType="end"/>
        </w:r>
      </w:hyperlink>
    </w:p>
    <w:p w14:paraId="61DDFCFD" w14:textId="1DC96D2C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80" w:history="1">
        <w:r w:rsidR="00DF1A6D" w:rsidRPr="00A158AA">
          <w:rPr>
            <w:rStyle w:val="Hypertextovodkaz"/>
            <w:noProof/>
          </w:rPr>
          <w:t>Obrázek 10 - Finální verze designu formuláře na tabletu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_Toc73487280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8</w:t>
        </w:r>
        <w:r w:rsidR="00DF1A6D">
          <w:rPr>
            <w:noProof/>
            <w:webHidden/>
          </w:rPr>
          <w:fldChar w:fldCharType="end"/>
        </w:r>
      </w:hyperlink>
    </w:p>
    <w:p w14:paraId="1C3F5DC3" w14:textId="3D29AEC7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81" w:history="1">
        <w:r w:rsidR="00DF1A6D" w:rsidRPr="00A158AA">
          <w:rPr>
            <w:rStyle w:val="Hypertextovodkaz"/>
            <w:noProof/>
          </w:rPr>
          <w:t>Obrázek 11 - Podvodný e-mail odeslaný z poštovního serveru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_Toc73487281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14</w:t>
        </w:r>
        <w:r w:rsidR="00DF1A6D">
          <w:rPr>
            <w:noProof/>
            <w:webHidden/>
          </w:rPr>
          <w:fldChar w:fldCharType="end"/>
        </w:r>
      </w:hyperlink>
    </w:p>
    <w:p w14:paraId="45FCD23D" w14:textId="6A1C5D1C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82" w:history="1">
        <w:r w:rsidR="00DF1A6D" w:rsidRPr="00A158AA">
          <w:rPr>
            <w:rStyle w:val="Hypertextovodkaz"/>
            <w:noProof/>
          </w:rPr>
          <w:t>Obrázek 12 - Vybraný tarif webhostingu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_Toc73487282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15</w:t>
        </w:r>
        <w:r w:rsidR="00DF1A6D">
          <w:rPr>
            <w:noProof/>
            <w:webHidden/>
          </w:rPr>
          <w:fldChar w:fldCharType="end"/>
        </w:r>
      </w:hyperlink>
    </w:p>
    <w:p w14:paraId="0F1A442E" w14:textId="20B785EF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83" w:history="1">
        <w:r w:rsidR="00DF1A6D" w:rsidRPr="00A158AA">
          <w:rPr>
            <w:rStyle w:val="Hypertextovodkaz"/>
            <w:noProof/>
          </w:rPr>
          <w:t>Obrázek 13 - Roční faktura za hosting a doménu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_Toc73487283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16</w:t>
        </w:r>
        <w:r w:rsidR="00DF1A6D">
          <w:rPr>
            <w:noProof/>
            <w:webHidden/>
          </w:rPr>
          <w:fldChar w:fldCharType="end"/>
        </w:r>
      </w:hyperlink>
    </w:p>
    <w:p w14:paraId="7DB66044" w14:textId="18C68F11" w:rsidR="00DF1A6D" w:rsidRDefault="00AA7B51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7284" w:history="1">
        <w:r w:rsidR="00DF1A6D" w:rsidRPr="00A158AA">
          <w:rPr>
            <w:rStyle w:val="Hypertextovodkaz"/>
            <w:noProof/>
          </w:rPr>
          <w:t>Obrázek 14 - Přihlašovací prostředí klienta WinSCP</w:t>
        </w:r>
        <w:r w:rsidR="00DF1A6D">
          <w:rPr>
            <w:noProof/>
            <w:webHidden/>
          </w:rPr>
          <w:tab/>
        </w:r>
        <w:r w:rsidR="00DF1A6D">
          <w:rPr>
            <w:noProof/>
            <w:webHidden/>
          </w:rPr>
          <w:fldChar w:fldCharType="begin"/>
        </w:r>
        <w:r w:rsidR="00DF1A6D">
          <w:rPr>
            <w:noProof/>
            <w:webHidden/>
          </w:rPr>
          <w:instrText xml:space="preserve"> PAGEREF _Toc73487284 \h </w:instrText>
        </w:r>
        <w:r w:rsidR="00DF1A6D">
          <w:rPr>
            <w:noProof/>
            <w:webHidden/>
          </w:rPr>
        </w:r>
        <w:r w:rsidR="00DF1A6D">
          <w:rPr>
            <w:noProof/>
            <w:webHidden/>
          </w:rPr>
          <w:fldChar w:fldCharType="separate"/>
        </w:r>
        <w:r w:rsidR="002134CC">
          <w:rPr>
            <w:noProof/>
            <w:webHidden/>
          </w:rPr>
          <w:t>16</w:t>
        </w:r>
        <w:r w:rsidR="00DF1A6D">
          <w:rPr>
            <w:noProof/>
            <w:webHidden/>
          </w:rPr>
          <w:fldChar w:fldCharType="end"/>
        </w:r>
      </w:hyperlink>
    </w:p>
    <w:p w14:paraId="07016320" w14:textId="5897FC73" w:rsidR="001D7BF6" w:rsidRPr="001D7BF6" w:rsidRDefault="001543D1" w:rsidP="001D7BF6">
      <w:pPr>
        <w:pStyle w:val="Sta"/>
      </w:pPr>
      <w:r>
        <w:rPr>
          <w:b/>
          <w:bCs/>
          <w:noProof/>
        </w:rPr>
        <w:fldChar w:fldCharType="end"/>
      </w:r>
      <w:r w:rsidR="009C3466">
        <w:rPr>
          <w:b/>
          <w:bCs/>
          <w:noProof/>
        </w:rPr>
        <w:t xml:space="preserve"> </w:t>
      </w:r>
    </w:p>
    <w:p w14:paraId="5B446DA2" w14:textId="20B88FF5" w:rsidR="00EC3F4F" w:rsidRDefault="001D7BF6" w:rsidP="001D7BF6">
      <w:pPr>
        <w:pStyle w:val="Neslovankapitola"/>
      </w:pPr>
      <w:bookmarkStart w:id="49" w:name="_Toc73570841"/>
      <w:r>
        <w:lastRenderedPageBreak/>
        <w:t>Použitá literatura</w:t>
      </w:r>
      <w:bookmarkEnd w:id="49"/>
    </w:p>
    <w:p w14:paraId="784F7865" w14:textId="77777777" w:rsidR="00DF1A6D" w:rsidRDefault="001D7BF6" w:rsidP="00DF1A6D">
      <w:pPr>
        <w:pStyle w:val="Bibliografie"/>
        <w:rPr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DF1A6D">
        <w:rPr>
          <w:noProof/>
        </w:rPr>
        <w:t xml:space="preserve">1. </w:t>
      </w:r>
      <w:r w:rsidR="00DF1A6D">
        <w:rPr>
          <w:b/>
          <w:bCs/>
          <w:noProof/>
        </w:rPr>
        <w:t>Robertson, Christian.</w:t>
      </w:r>
      <w:r w:rsidR="00DF1A6D">
        <w:rPr>
          <w:noProof/>
        </w:rPr>
        <w:t xml:space="preserve"> Roboto Slab. </w:t>
      </w:r>
      <w:r w:rsidR="00DF1A6D">
        <w:rPr>
          <w:i/>
          <w:iCs/>
          <w:noProof/>
        </w:rPr>
        <w:t xml:space="preserve">Google Fonts. </w:t>
      </w:r>
      <w:r w:rsidR="00DF1A6D">
        <w:rPr>
          <w:noProof/>
        </w:rPr>
        <w:t>[Online] 11 2019. https://fonts.google.com/specimen/Roboto+Slab.</w:t>
      </w:r>
    </w:p>
    <w:p w14:paraId="1BCAC4A3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2. </w:t>
      </w:r>
      <w:r>
        <w:rPr>
          <w:b/>
          <w:bCs/>
          <w:noProof/>
        </w:rPr>
        <w:t>StatCounter.</w:t>
      </w:r>
      <w:r>
        <w:rPr>
          <w:noProof/>
        </w:rPr>
        <w:t xml:space="preserve"> Desktop vs Mobile vs Tablet Market Share. </w:t>
      </w:r>
      <w:r>
        <w:rPr>
          <w:i/>
          <w:iCs/>
          <w:noProof/>
        </w:rPr>
        <w:t xml:space="preserve">StatCounter. </w:t>
      </w:r>
      <w:r>
        <w:rPr>
          <w:noProof/>
        </w:rPr>
        <w:t>[Online] 4 2021. https://gs.statcounter.com/platform-market-share/desktop-mobile-tablet.</w:t>
      </w:r>
    </w:p>
    <w:p w14:paraId="4CE66420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3. </w:t>
      </w:r>
      <w:r>
        <w:rPr>
          <w:b/>
          <w:bCs/>
          <w:noProof/>
        </w:rPr>
        <w:t>Wikipedia.</w:t>
      </w:r>
      <w:r>
        <w:rPr>
          <w:noProof/>
        </w:rPr>
        <w:t xml:space="preserve"> Integrated development environment. </w:t>
      </w:r>
      <w:r>
        <w:rPr>
          <w:i/>
          <w:iCs/>
          <w:noProof/>
        </w:rPr>
        <w:t xml:space="preserve">Wikipedia. </w:t>
      </w:r>
      <w:r>
        <w:rPr>
          <w:noProof/>
        </w:rPr>
        <w:t>[Online] 23. 3 2021. https://en.wikipedia.org/wiki/Integrated_development_environment.</w:t>
      </w:r>
    </w:p>
    <w:p w14:paraId="3D9C0155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4. —. Markup Language. </w:t>
      </w:r>
      <w:r>
        <w:rPr>
          <w:i/>
          <w:iCs/>
          <w:noProof/>
        </w:rPr>
        <w:t xml:space="preserve">Wikipedia. </w:t>
      </w:r>
      <w:r>
        <w:rPr>
          <w:noProof/>
        </w:rPr>
        <w:t>[Online] 21. 5 2021. https://en.wikipedia.org/wiki/Markup_language.</w:t>
      </w:r>
    </w:p>
    <w:p w14:paraId="24EBEE53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5. </w:t>
      </w:r>
      <w:r>
        <w:rPr>
          <w:b/>
          <w:bCs/>
          <w:noProof/>
        </w:rPr>
        <w:t>Codeacademy.</w:t>
      </w:r>
      <w:r>
        <w:rPr>
          <w:noProof/>
        </w:rPr>
        <w:t xml:space="preserve"> Accessibility and HTML. </w:t>
      </w:r>
      <w:r>
        <w:rPr>
          <w:i/>
          <w:iCs/>
          <w:noProof/>
        </w:rPr>
        <w:t xml:space="preserve">Codeacademy. </w:t>
      </w:r>
      <w:r>
        <w:rPr>
          <w:noProof/>
        </w:rPr>
        <w:t>[Online] https://www.codecademy.com/articles/accessibility-and-html.</w:t>
      </w:r>
    </w:p>
    <w:p w14:paraId="0A22B4D5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6. </w:t>
      </w:r>
      <w:r>
        <w:rPr>
          <w:b/>
          <w:bCs/>
          <w:noProof/>
        </w:rPr>
        <w:t>Michálek, Martin.</w:t>
      </w:r>
      <w:r>
        <w:rPr>
          <w:noProof/>
        </w:rPr>
        <w:t xml:space="preserve"> BEM: Pojmenovávací konvence pro třídy v CSS. </w:t>
      </w:r>
      <w:r>
        <w:rPr>
          <w:i/>
          <w:iCs/>
          <w:noProof/>
        </w:rPr>
        <w:t xml:space="preserve">Vzhůru Dolů. </w:t>
      </w:r>
      <w:r>
        <w:rPr>
          <w:noProof/>
        </w:rPr>
        <w:t>[Online] 5. 6 2017. https://www.vzhurudolu.cz/prirucka/bem.</w:t>
      </w:r>
    </w:p>
    <w:p w14:paraId="707FF836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7. </w:t>
      </w:r>
      <w:r>
        <w:rPr>
          <w:b/>
          <w:bCs/>
          <w:noProof/>
        </w:rPr>
        <w:t>Ha, Anthony.</w:t>
      </w:r>
      <w:r>
        <w:rPr>
          <w:noProof/>
        </w:rPr>
        <w:t xml:space="preserve"> Eric Schmidt on Google's "mobile-first" attitude. </w:t>
      </w:r>
      <w:r>
        <w:rPr>
          <w:i/>
          <w:iCs/>
          <w:noProof/>
        </w:rPr>
        <w:t xml:space="preserve">VentureBeat. </w:t>
      </w:r>
      <w:r>
        <w:rPr>
          <w:noProof/>
        </w:rPr>
        <w:t>[Online] 12. 4 2010. https://venturebeat.com/2010/04/12/eric-schmidt-mobile-first/.</w:t>
      </w:r>
    </w:p>
    <w:p w14:paraId="78622F97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8. </w:t>
      </w:r>
      <w:r>
        <w:rPr>
          <w:b/>
          <w:bCs/>
          <w:noProof/>
        </w:rPr>
        <w:t>Tran, Tony Ho.</w:t>
      </w:r>
      <w:r>
        <w:rPr>
          <w:noProof/>
        </w:rPr>
        <w:t xml:space="preserve"> Mobile-first design: An easy guide to everything you need to know. </w:t>
      </w:r>
      <w:r>
        <w:rPr>
          <w:i/>
          <w:iCs/>
          <w:noProof/>
        </w:rPr>
        <w:t xml:space="preserve">invisonapp. </w:t>
      </w:r>
      <w:r>
        <w:rPr>
          <w:noProof/>
        </w:rPr>
        <w:t>[Online] invisionapp inc., 27. 12 2019. https://www.invisionapp.com/inside-design/mobile-first-design/.</w:t>
      </w:r>
    </w:p>
    <w:p w14:paraId="69C8BD59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9. </w:t>
      </w:r>
      <w:r>
        <w:rPr>
          <w:b/>
          <w:bCs/>
          <w:noProof/>
        </w:rPr>
        <w:t>Bootstrap.</w:t>
      </w:r>
      <w:r>
        <w:rPr>
          <w:noProof/>
        </w:rPr>
        <w:t xml:space="preserve"> Introduction. </w:t>
      </w:r>
      <w:r>
        <w:rPr>
          <w:i/>
          <w:iCs/>
          <w:noProof/>
        </w:rPr>
        <w:t xml:space="preserve">GetBootstrap. </w:t>
      </w:r>
      <w:r>
        <w:rPr>
          <w:noProof/>
        </w:rPr>
        <w:t>[Online] https://getbootstrap.com/docs/5.0/getting-started/introduction/.</w:t>
      </w:r>
    </w:p>
    <w:p w14:paraId="5514E529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10. </w:t>
      </w:r>
      <w:r>
        <w:rPr>
          <w:b/>
          <w:bCs/>
          <w:noProof/>
        </w:rPr>
        <w:t>Wikipedia.</w:t>
      </w:r>
      <w:r>
        <w:rPr>
          <w:noProof/>
        </w:rPr>
        <w:t xml:space="preserve"> JavaScript. </w:t>
      </w:r>
      <w:r>
        <w:rPr>
          <w:i/>
          <w:iCs/>
          <w:noProof/>
        </w:rPr>
        <w:t xml:space="preserve">Wikipedia. </w:t>
      </w:r>
      <w:r>
        <w:rPr>
          <w:noProof/>
        </w:rPr>
        <w:t>[Online] 31. 5 2021. https://en.wikipedia.org/wiki/JavaScript.</w:t>
      </w:r>
    </w:p>
    <w:p w14:paraId="1DA829F7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11. </w:t>
      </w:r>
      <w:r>
        <w:rPr>
          <w:b/>
          <w:bCs/>
          <w:noProof/>
        </w:rPr>
        <w:t>W3Schools.</w:t>
      </w:r>
      <w:r>
        <w:rPr>
          <w:noProof/>
        </w:rPr>
        <w:t xml:space="preserve"> HTML source srcset attribute. </w:t>
      </w:r>
      <w:r>
        <w:rPr>
          <w:i/>
          <w:iCs/>
          <w:noProof/>
        </w:rPr>
        <w:t xml:space="preserve">W3Schools. </w:t>
      </w:r>
      <w:r>
        <w:rPr>
          <w:noProof/>
        </w:rPr>
        <w:t>[Online] https://www.w3schools.com/tags/att_source_srcset.asp.</w:t>
      </w:r>
    </w:p>
    <w:p w14:paraId="575EBAED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12. </w:t>
      </w:r>
      <w:r>
        <w:rPr>
          <w:b/>
          <w:bCs/>
          <w:noProof/>
        </w:rPr>
        <w:t>Wikipedia.</w:t>
      </w:r>
      <w:r>
        <w:rPr>
          <w:noProof/>
        </w:rPr>
        <w:t xml:space="preserve"> PHPMailer. </w:t>
      </w:r>
      <w:r>
        <w:rPr>
          <w:i/>
          <w:iCs/>
          <w:noProof/>
        </w:rPr>
        <w:t xml:space="preserve">Wikipedia. </w:t>
      </w:r>
      <w:r>
        <w:rPr>
          <w:noProof/>
        </w:rPr>
        <w:t>[Online] 14. 3 2021. https://en.wikipedia.org/wiki/PHPMailer.</w:t>
      </w:r>
    </w:p>
    <w:p w14:paraId="6835F9E6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13. </w:t>
      </w:r>
      <w:r>
        <w:rPr>
          <w:b/>
          <w:bCs/>
          <w:noProof/>
        </w:rPr>
        <w:t>Bointon, Marcus.</w:t>
      </w:r>
      <w:r>
        <w:rPr>
          <w:noProof/>
        </w:rPr>
        <w:t xml:space="preserve"> PHPMailer. </w:t>
      </w:r>
      <w:r>
        <w:rPr>
          <w:i/>
          <w:iCs/>
          <w:noProof/>
        </w:rPr>
        <w:t xml:space="preserve">GitHub. </w:t>
      </w:r>
      <w:r>
        <w:rPr>
          <w:noProof/>
        </w:rPr>
        <w:t>[Online] 28. 5 2021. https://github.com/PHPMailer/PHPMailer.</w:t>
      </w:r>
    </w:p>
    <w:p w14:paraId="79C0EAA8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14. </w:t>
      </w:r>
      <w:r>
        <w:rPr>
          <w:b/>
          <w:bCs/>
          <w:noProof/>
        </w:rPr>
        <w:t>Hukot.</w:t>
      </w:r>
      <w:r>
        <w:rPr>
          <w:noProof/>
        </w:rPr>
        <w:t xml:space="preserve"> Webhosting. </w:t>
      </w:r>
      <w:r>
        <w:rPr>
          <w:i/>
          <w:iCs/>
          <w:noProof/>
        </w:rPr>
        <w:t xml:space="preserve">Hukot.net. </w:t>
      </w:r>
      <w:r>
        <w:rPr>
          <w:noProof/>
        </w:rPr>
        <w:t>[Online] https://www.hukot.net/cs/webhosting/.</w:t>
      </w:r>
    </w:p>
    <w:p w14:paraId="78F723C4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15. </w:t>
      </w:r>
      <w:r>
        <w:rPr>
          <w:b/>
          <w:bCs/>
          <w:noProof/>
        </w:rPr>
        <w:t>Forpsi.</w:t>
      </w:r>
      <w:r>
        <w:rPr>
          <w:noProof/>
        </w:rPr>
        <w:t xml:space="preserve"> Webhosting. </w:t>
      </w:r>
      <w:r>
        <w:rPr>
          <w:i/>
          <w:iCs/>
          <w:noProof/>
        </w:rPr>
        <w:t xml:space="preserve">Forpsi.com. </w:t>
      </w:r>
      <w:r>
        <w:rPr>
          <w:noProof/>
        </w:rPr>
        <w:t>[Online] https://www.forpsi.com/webhosting/.</w:t>
      </w:r>
    </w:p>
    <w:p w14:paraId="3C241668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16. </w:t>
      </w:r>
      <w:r>
        <w:rPr>
          <w:b/>
          <w:bCs/>
          <w:noProof/>
        </w:rPr>
        <w:t>Wedos.</w:t>
      </w:r>
      <w:r>
        <w:rPr>
          <w:noProof/>
        </w:rPr>
        <w:t xml:space="preserve"> Webhosting. </w:t>
      </w:r>
      <w:r>
        <w:rPr>
          <w:i/>
          <w:iCs/>
          <w:noProof/>
        </w:rPr>
        <w:t xml:space="preserve">Wedos.cz. </w:t>
      </w:r>
      <w:r>
        <w:rPr>
          <w:noProof/>
        </w:rPr>
        <w:t>[Online] https://www.wedos.cz/webhosting.</w:t>
      </w:r>
    </w:p>
    <w:p w14:paraId="4F7C6587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17. </w:t>
      </w:r>
      <w:r>
        <w:rPr>
          <w:b/>
          <w:bCs/>
          <w:noProof/>
        </w:rPr>
        <w:t>Wikipedia.</w:t>
      </w:r>
      <w:r>
        <w:rPr>
          <w:noProof/>
        </w:rPr>
        <w:t xml:space="preserve"> File Transfer Protocol. </w:t>
      </w:r>
      <w:r>
        <w:rPr>
          <w:i/>
          <w:iCs/>
          <w:noProof/>
        </w:rPr>
        <w:t xml:space="preserve">Wikipedia. </w:t>
      </w:r>
      <w:r>
        <w:rPr>
          <w:noProof/>
        </w:rPr>
        <w:t>[Online] 28. 4 2021. https://cs.wikipedia.org/wiki/File_Transfer_Protocol.</w:t>
      </w:r>
    </w:p>
    <w:p w14:paraId="724FCC66" w14:textId="77777777" w:rsidR="00DF1A6D" w:rsidRDefault="00DF1A6D" w:rsidP="00DF1A6D">
      <w:pPr>
        <w:pStyle w:val="Bibliografie"/>
        <w:rPr>
          <w:noProof/>
        </w:rPr>
      </w:pPr>
      <w:r>
        <w:rPr>
          <w:noProof/>
        </w:rPr>
        <w:t xml:space="preserve">18. —. WinSCP. </w:t>
      </w:r>
      <w:r>
        <w:rPr>
          <w:i/>
          <w:iCs/>
          <w:noProof/>
        </w:rPr>
        <w:t xml:space="preserve">Wikipedia. </w:t>
      </w:r>
      <w:r>
        <w:rPr>
          <w:noProof/>
        </w:rPr>
        <w:t>[Online] 20. 5 2021. https://cs.wikipedia.org/wiki/WinSCP.</w:t>
      </w:r>
    </w:p>
    <w:p w14:paraId="35867332" w14:textId="180D93F2" w:rsidR="001D7BF6" w:rsidRDefault="001D7BF6" w:rsidP="00E60C8B">
      <w:pPr>
        <w:pStyle w:val="Sta"/>
      </w:pPr>
      <w:r>
        <w:fldChar w:fldCharType="end"/>
      </w:r>
    </w:p>
    <w:p w14:paraId="0D03BA85" w14:textId="6BABF143" w:rsidR="00A30F80" w:rsidRDefault="001D7BF6" w:rsidP="00A30F80">
      <w:pPr>
        <w:pStyle w:val="Ploha"/>
      </w:pPr>
      <w:bookmarkStart w:id="50" w:name="_Toc73570842"/>
      <w:r>
        <w:lastRenderedPageBreak/>
        <w:t>Seznam přiložených souborů</w:t>
      </w:r>
      <w:bookmarkEnd w:id="50"/>
    </w:p>
    <w:p w14:paraId="63174939" w14:textId="4EDA3D2E" w:rsidR="008A58B3" w:rsidRDefault="00DF1A6D" w:rsidP="00DF1A6D">
      <w:pPr>
        <w:pStyle w:val="Sta"/>
        <w:numPr>
          <w:ilvl w:val="0"/>
          <w:numId w:val="22"/>
        </w:numPr>
      </w:pPr>
      <w:r w:rsidRPr="00DF1A6D">
        <w:t>RP-Webova_stranka_projektu_Meet_and_Play-Zoubek_Viktor</w:t>
      </w:r>
      <w:r>
        <w:t>-L3-2020-2021.pdf</w:t>
      </w:r>
    </w:p>
    <w:p w14:paraId="692FF18D" w14:textId="6CE3CAC6" w:rsidR="00DF1A6D" w:rsidRDefault="00DF1A6D" w:rsidP="00DF1A6D">
      <w:pPr>
        <w:pStyle w:val="Sta"/>
        <w:numPr>
          <w:ilvl w:val="0"/>
          <w:numId w:val="22"/>
        </w:numPr>
      </w:pPr>
      <w:r w:rsidRPr="00DF1A6D">
        <w:t>RP-Webova_stranka_projektu_Meet_and_Play-Zoubek_Viktor</w:t>
      </w:r>
      <w:r>
        <w:t>-L3-2020-2021.docx</w:t>
      </w:r>
    </w:p>
    <w:p w14:paraId="58301BC7" w14:textId="28D64E41" w:rsidR="00DF1A6D" w:rsidRDefault="00DF1A6D" w:rsidP="00DF1A6D">
      <w:pPr>
        <w:pStyle w:val="Sta"/>
        <w:numPr>
          <w:ilvl w:val="0"/>
          <w:numId w:val="22"/>
        </w:numPr>
      </w:pPr>
      <w:r>
        <w:t>design-meetandplay-v1.xd</w:t>
      </w:r>
    </w:p>
    <w:p w14:paraId="42212028" w14:textId="7B8C1E5D" w:rsidR="00DF1A6D" w:rsidRPr="00DF1A6D" w:rsidRDefault="00DF1A6D" w:rsidP="00DF1A6D">
      <w:pPr>
        <w:pStyle w:val="Sta"/>
        <w:numPr>
          <w:ilvl w:val="0"/>
          <w:numId w:val="22"/>
        </w:numPr>
      </w:pPr>
      <w:r>
        <w:t>design-meetandplay-v2.xd</w:t>
      </w:r>
    </w:p>
    <w:p w14:paraId="4084CFB5" w14:textId="7B6764F3" w:rsidR="00DF1A6D" w:rsidRPr="00DF1A6D" w:rsidRDefault="00BE0C84" w:rsidP="00DF1A6D">
      <w:pPr>
        <w:pStyle w:val="Sta"/>
        <w:numPr>
          <w:ilvl w:val="0"/>
          <w:numId w:val="22"/>
        </w:numPr>
      </w:pPr>
      <w:r>
        <w:t>Zdrojový kód webové stránky</w:t>
      </w:r>
    </w:p>
    <w:p w14:paraId="0F60F66D" w14:textId="77777777" w:rsidR="008A58B3" w:rsidRPr="00A30F80" w:rsidRDefault="008A58B3" w:rsidP="008A58B3">
      <w:pPr>
        <w:pStyle w:val="Ploha"/>
      </w:pPr>
      <w:bookmarkStart w:id="51" w:name="_Toc73570843"/>
      <w:r>
        <w:lastRenderedPageBreak/>
        <w:t>Další příloha</w:t>
      </w:r>
      <w:bookmarkEnd w:id="51"/>
    </w:p>
    <w:sectPr w:rsidR="008A58B3" w:rsidRPr="00A30F80" w:rsidSect="00E33E77">
      <w:footerReference w:type="default" r:id="rId34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7DBEC" w14:textId="77777777" w:rsidR="00AA7B51" w:rsidRDefault="00AA7B51">
      <w:r>
        <w:separator/>
      </w:r>
    </w:p>
  </w:endnote>
  <w:endnote w:type="continuationSeparator" w:id="0">
    <w:p w14:paraId="0DD3B34F" w14:textId="77777777" w:rsidR="00AA7B51" w:rsidRDefault="00AA7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839A" w14:textId="77777777" w:rsidR="002134CC" w:rsidRDefault="002134C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9482F" w14:textId="77777777" w:rsidR="002134CC" w:rsidRDefault="002134CC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3709C" w14:textId="77777777" w:rsidR="002134CC" w:rsidRDefault="002134CC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7A5B1" w14:textId="77777777" w:rsidR="005561FB" w:rsidRDefault="005561FB">
    <w:pPr>
      <w:pStyle w:val="Zpat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567C8" w14:textId="77777777" w:rsidR="00EC3F4F" w:rsidRDefault="00EC3F4F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48328A"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88C84" w14:textId="77777777" w:rsidR="00AA7B51" w:rsidRDefault="00AA7B51">
      <w:r>
        <w:separator/>
      </w:r>
    </w:p>
  </w:footnote>
  <w:footnote w:type="continuationSeparator" w:id="0">
    <w:p w14:paraId="1F9F174E" w14:textId="77777777" w:rsidR="00AA7B51" w:rsidRDefault="00AA7B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E018" w14:textId="77777777" w:rsidR="002134CC" w:rsidRDefault="002134CC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A38EA" w14:textId="77777777" w:rsidR="00B21D16" w:rsidRDefault="00B21D16" w:rsidP="00B21D16">
    <w:pPr>
      <w:pStyle w:val="Zhlav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F660D" w14:textId="77777777" w:rsidR="002134CC" w:rsidRDefault="002134CC">
    <w:pPr>
      <w:pStyle w:val="Zhlav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0E51C" w14:textId="5AAF4891" w:rsidR="005561FB" w:rsidRPr="004E4134" w:rsidRDefault="004E4134" w:rsidP="004E4134">
    <w:pPr>
      <w:pStyle w:val="Zhlav"/>
    </w:pPr>
    <w:r w:rsidRPr="004E4134">
      <w:t xml:space="preserve">Webová stránka projektu </w:t>
    </w:r>
    <w:proofErr w:type="spellStart"/>
    <w:r w:rsidRPr="004E4134">
      <w:t>Meet</w:t>
    </w:r>
    <w:proofErr w:type="spellEnd"/>
    <w:r w:rsidRPr="004E4134">
      <w:t xml:space="preserve"> and Play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D4445"/>
    <w:multiLevelType w:val="multilevel"/>
    <w:tmpl w:val="7130CBDE"/>
    <w:numStyleLink w:val="slaKapitol"/>
  </w:abstractNum>
  <w:abstractNum w:abstractNumId="3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1B0545F9"/>
    <w:multiLevelType w:val="multilevel"/>
    <w:tmpl w:val="3FA4C320"/>
    <w:numStyleLink w:val="seznam-slovan"/>
  </w:abstractNum>
  <w:abstractNum w:abstractNumId="6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upperRoman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10C119E"/>
    <w:multiLevelType w:val="hybridMultilevel"/>
    <w:tmpl w:val="3D289932"/>
    <w:lvl w:ilvl="0" w:tplc="9C20E14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F439B4"/>
    <w:multiLevelType w:val="multilevel"/>
    <w:tmpl w:val="7130CBDE"/>
    <w:styleLink w:val="slaKapitol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24B15A9"/>
    <w:multiLevelType w:val="multilevel"/>
    <w:tmpl w:val="0D548B94"/>
    <w:numStyleLink w:val="selnseznam"/>
  </w:abstractNum>
  <w:abstractNum w:abstractNumId="10" w15:restartNumberingAfterBreak="0">
    <w:nsid w:val="336B5013"/>
    <w:multiLevelType w:val="multilevel"/>
    <w:tmpl w:val="0D548B94"/>
    <w:numStyleLink w:val="selnseznam"/>
  </w:abstractNum>
  <w:abstractNum w:abstractNumId="11" w15:restartNumberingAfterBreak="0">
    <w:nsid w:val="372549C1"/>
    <w:multiLevelType w:val="multilevel"/>
    <w:tmpl w:val="C958B55C"/>
    <w:numStyleLink w:val="seznam-odrky"/>
  </w:abstractNum>
  <w:abstractNum w:abstractNumId="12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3C52B8E"/>
    <w:multiLevelType w:val="multilevel"/>
    <w:tmpl w:val="8B2C87D4"/>
    <w:numStyleLink w:val="seznam-abecedn"/>
  </w:abstractNum>
  <w:abstractNum w:abstractNumId="14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B50D48"/>
    <w:multiLevelType w:val="multilevel"/>
    <w:tmpl w:val="7130CBDE"/>
    <w:numStyleLink w:val="slaKapitol"/>
  </w:abstractNum>
  <w:abstractNum w:abstractNumId="16" w15:restartNumberingAfterBreak="0">
    <w:nsid w:val="6756147F"/>
    <w:multiLevelType w:val="multilevel"/>
    <w:tmpl w:val="3FA4C320"/>
    <w:numStyleLink w:val="seznam-slovan"/>
  </w:abstractNum>
  <w:abstractNum w:abstractNumId="17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8C9044C"/>
    <w:multiLevelType w:val="multilevel"/>
    <w:tmpl w:val="04C8C3DC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78DB4BB6"/>
    <w:multiLevelType w:val="multilevel"/>
    <w:tmpl w:val="3FA4C320"/>
    <w:numStyleLink w:val="seznam-slovan"/>
  </w:abstractNum>
  <w:abstractNum w:abstractNumId="20" w15:restartNumberingAfterBreak="0">
    <w:nsid w:val="7BE56500"/>
    <w:multiLevelType w:val="multilevel"/>
    <w:tmpl w:val="3FA4C320"/>
    <w:numStyleLink w:val="seznam-slovan"/>
  </w:abstractNum>
  <w:num w:numId="1">
    <w:abstractNumId w:val="18"/>
  </w:num>
  <w:num w:numId="2">
    <w:abstractNumId w:val="4"/>
  </w:num>
  <w:num w:numId="3">
    <w:abstractNumId w:val="3"/>
  </w:num>
  <w:num w:numId="4">
    <w:abstractNumId w:val="1"/>
  </w:num>
  <w:num w:numId="5">
    <w:abstractNumId w:val="12"/>
  </w:num>
  <w:num w:numId="6">
    <w:abstractNumId w:val="0"/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1"/>
  </w:num>
  <w:num w:numId="11">
    <w:abstractNumId w:val="13"/>
  </w:num>
  <w:num w:numId="12">
    <w:abstractNumId w:val="15"/>
  </w:num>
  <w:num w:numId="13">
    <w:abstractNumId w:val="6"/>
  </w:num>
  <w:num w:numId="14">
    <w:abstractNumId w:val="10"/>
  </w:num>
  <w:num w:numId="15">
    <w:abstractNumId w:val="16"/>
  </w:num>
  <w:num w:numId="16">
    <w:abstractNumId w:val="20"/>
  </w:num>
  <w:num w:numId="17">
    <w:abstractNumId w:val="19"/>
  </w:num>
  <w:num w:numId="18">
    <w:abstractNumId w:val="14"/>
  </w:num>
  <w:num w:numId="19">
    <w:abstractNumId w:val="9"/>
  </w:num>
  <w:num w:numId="20">
    <w:abstractNumId w:val="2"/>
  </w:num>
  <w:num w:numId="21">
    <w:abstractNumId w:val="17"/>
  </w:num>
  <w:num w:numId="22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v:stroke startarrow="block" endarrow="blo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D16"/>
    <w:rsid w:val="000203DC"/>
    <w:rsid w:val="00025085"/>
    <w:rsid w:val="00030236"/>
    <w:rsid w:val="0003067F"/>
    <w:rsid w:val="00036EC8"/>
    <w:rsid w:val="000444C7"/>
    <w:rsid w:val="00046727"/>
    <w:rsid w:val="00054C93"/>
    <w:rsid w:val="00055221"/>
    <w:rsid w:val="00056291"/>
    <w:rsid w:val="0005661A"/>
    <w:rsid w:val="000705FE"/>
    <w:rsid w:val="00075CBB"/>
    <w:rsid w:val="00075D20"/>
    <w:rsid w:val="00082D7E"/>
    <w:rsid w:val="00084F39"/>
    <w:rsid w:val="00085236"/>
    <w:rsid w:val="00087938"/>
    <w:rsid w:val="00091B48"/>
    <w:rsid w:val="00093B51"/>
    <w:rsid w:val="00095D10"/>
    <w:rsid w:val="000A433D"/>
    <w:rsid w:val="000A562D"/>
    <w:rsid w:val="000D0F81"/>
    <w:rsid w:val="000D5B34"/>
    <w:rsid w:val="000E5F67"/>
    <w:rsid w:val="000E71FE"/>
    <w:rsid w:val="000E7372"/>
    <w:rsid w:val="000F080E"/>
    <w:rsid w:val="000F19A1"/>
    <w:rsid w:val="00114007"/>
    <w:rsid w:val="001146EA"/>
    <w:rsid w:val="00114F7F"/>
    <w:rsid w:val="00115C04"/>
    <w:rsid w:val="00121200"/>
    <w:rsid w:val="00127B0B"/>
    <w:rsid w:val="00141D80"/>
    <w:rsid w:val="001543D1"/>
    <w:rsid w:val="0018305E"/>
    <w:rsid w:val="00190325"/>
    <w:rsid w:val="001A43DE"/>
    <w:rsid w:val="001A660C"/>
    <w:rsid w:val="001B5E60"/>
    <w:rsid w:val="001D0217"/>
    <w:rsid w:val="001D4070"/>
    <w:rsid w:val="001D7BF6"/>
    <w:rsid w:val="001E5146"/>
    <w:rsid w:val="001F1BAE"/>
    <w:rsid w:val="001F1EBE"/>
    <w:rsid w:val="00206D6F"/>
    <w:rsid w:val="002134CC"/>
    <w:rsid w:val="0021688D"/>
    <w:rsid w:val="00220608"/>
    <w:rsid w:val="0022273D"/>
    <w:rsid w:val="002458BC"/>
    <w:rsid w:val="00251A40"/>
    <w:rsid w:val="00251AF2"/>
    <w:rsid w:val="00255CAF"/>
    <w:rsid w:val="00255FF7"/>
    <w:rsid w:val="00261547"/>
    <w:rsid w:val="0026772D"/>
    <w:rsid w:val="00270B4D"/>
    <w:rsid w:val="0027472E"/>
    <w:rsid w:val="00276A1C"/>
    <w:rsid w:val="00291F71"/>
    <w:rsid w:val="002942DE"/>
    <w:rsid w:val="00295BF5"/>
    <w:rsid w:val="0029679D"/>
    <w:rsid w:val="002A18A6"/>
    <w:rsid w:val="002C2989"/>
    <w:rsid w:val="002D2817"/>
    <w:rsid w:val="002D2EEB"/>
    <w:rsid w:val="002D3981"/>
    <w:rsid w:val="002E16F4"/>
    <w:rsid w:val="002F0E20"/>
    <w:rsid w:val="002F1DEA"/>
    <w:rsid w:val="002F7869"/>
    <w:rsid w:val="00306389"/>
    <w:rsid w:val="00306F38"/>
    <w:rsid w:val="003145BD"/>
    <w:rsid w:val="0032013D"/>
    <w:rsid w:val="003208F2"/>
    <w:rsid w:val="00334864"/>
    <w:rsid w:val="00340639"/>
    <w:rsid w:val="00341946"/>
    <w:rsid w:val="00357C5C"/>
    <w:rsid w:val="00361598"/>
    <w:rsid w:val="003635F8"/>
    <w:rsid w:val="0036593A"/>
    <w:rsid w:val="00383A36"/>
    <w:rsid w:val="0038529A"/>
    <w:rsid w:val="003A41BF"/>
    <w:rsid w:val="003A5441"/>
    <w:rsid w:val="003C3B43"/>
    <w:rsid w:val="003C622E"/>
    <w:rsid w:val="003D3B3F"/>
    <w:rsid w:val="003D558A"/>
    <w:rsid w:val="003E5E15"/>
    <w:rsid w:val="003E6E62"/>
    <w:rsid w:val="003F1ED2"/>
    <w:rsid w:val="00411867"/>
    <w:rsid w:val="00411E8C"/>
    <w:rsid w:val="0041268F"/>
    <w:rsid w:val="00413992"/>
    <w:rsid w:val="00413D59"/>
    <w:rsid w:val="00415B01"/>
    <w:rsid w:val="00435B96"/>
    <w:rsid w:val="0043653F"/>
    <w:rsid w:val="004407A2"/>
    <w:rsid w:val="00441419"/>
    <w:rsid w:val="00441444"/>
    <w:rsid w:val="00442A7C"/>
    <w:rsid w:val="00443C66"/>
    <w:rsid w:val="00453405"/>
    <w:rsid w:val="00453AA3"/>
    <w:rsid w:val="004633BA"/>
    <w:rsid w:val="00471333"/>
    <w:rsid w:val="004739D5"/>
    <w:rsid w:val="00474EAD"/>
    <w:rsid w:val="004809F4"/>
    <w:rsid w:val="00481705"/>
    <w:rsid w:val="0048328A"/>
    <w:rsid w:val="004844EF"/>
    <w:rsid w:val="004C29BB"/>
    <w:rsid w:val="004D041A"/>
    <w:rsid w:val="004D1E6A"/>
    <w:rsid w:val="004D2D98"/>
    <w:rsid w:val="004E1C91"/>
    <w:rsid w:val="004E24A5"/>
    <w:rsid w:val="004E3E80"/>
    <w:rsid w:val="004E4134"/>
    <w:rsid w:val="004F37E5"/>
    <w:rsid w:val="004F5DCD"/>
    <w:rsid w:val="00500A9B"/>
    <w:rsid w:val="00503D22"/>
    <w:rsid w:val="00510309"/>
    <w:rsid w:val="00513B01"/>
    <w:rsid w:val="005166D3"/>
    <w:rsid w:val="00520A0D"/>
    <w:rsid w:val="00520FD4"/>
    <w:rsid w:val="00521AEC"/>
    <w:rsid w:val="00534C49"/>
    <w:rsid w:val="00535913"/>
    <w:rsid w:val="0054695E"/>
    <w:rsid w:val="005473B8"/>
    <w:rsid w:val="005547FE"/>
    <w:rsid w:val="005561FB"/>
    <w:rsid w:val="005570E6"/>
    <w:rsid w:val="00564697"/>
    <w:rsid w:val="005648E8"/>
    <w:rsid w:val="00565DA0"/>
    <w:rsid w:val="00570DCB"/>
    <w:rsid w:val="0057412E"/>
    <w:rsid w:val="00575FC3"/>
    <w:rsid w:val="00582F24"/>
    <w:rsid w:val="00583D8A"/>
    <w:rsid w:val="00591EFD"/>
    <w:rsid w:val="0059226A"/>
    <w:rsid w:val="00593609"/>
    <w:rsid w:val="005A0EF7"/>
    <w:rsid w:val="005A2F14"/>
    <w:rsid w:val="005A62F9"/>
    <w:rsid w:val="005A77CC"/>
    <w:rsid w:val="005C4575"/>
    <w:rsid w:val="005C5455"/>
    <w:rsid w:val="005C664A"/>
    <w:rsid w:val="005C77F7"/>
    <w:rsid w:val="005E17F2"/>
    <w:rsid w:val="005E347B"/>
    <w:rsid w:val="005F3017"/>
    <w:rsid w:val="00602F5A"/>
    <w:rsid w:val="00607112"/>
    <w:rsid w:val="0061344C"/>
    <w:rsid w:val="006138AE"/>
    <w:rsid w:val="00613AC9"/>
    <w:rsid w:val="00613ACA"/>
    <w:rsid w:val="00621C3C"/>
    <w:rsid w:val="00632750"/>
    <w:rsid w:val="00644DB5"/>
    <w:rsid w:val="0064531D"/>
    <w:rsid w:val="00646F0B"/>
    <w:rsid w:val="00650831"/>
    <w:rsid w:val="00656EC7"/>
    <w:rsid w:val="00661AA4"/>
    <w:rsid w:val="00673929"/>
    <w:rsid w:val="00687711"/>
    <w:rsid w:val="006934A8"/>
    <w:rsid w:val="00694B48"/>
    <w:rsid w:val="00696ECF"/>
    <w:rsid w:val="006A3A2B"/>
    <w:rsid w:val="006A4334"/>
    <w:rsid w:val="006B0A99"/>
    <w:rsid w:val="006B6FF4"/>
    <w:rsid w:val="006C1226"/>
    <w:rsid w:val="006D16C2"/>
    <w:rsid w:val="006D21B4"/>
    <w:rsid w:val="006D33C2"/>
    <w:rsid w:val="006E0892"/>
    <w:rsid w:val="006E1104"/>
    <w:rsid w:val="006E23F6"/>
    <w:rsid w:val="006E357A"/>
    <w:rsid w:val="006F2E71"/>
    <w:rsid w:val="00707B5F"/>
    <w:rsid w:val="007152DA"/>
    <w:rsid w:val="007202EA"/>
    <w:rsid w:val="00721C13"/>
    <w:rsid w:val="0072471D"/>
    <w:rsid w:val="00724E04"/>
    <w:rsid w:val="007253F5"/>
    <w:rsid w:val="00753904"/>
    <w:rsid w:val="007575DF"/>
    <w:rsid w:val="00760626"/>
    <w:rsid w:val="00760A85"/>
    <w:rsid w:val="00760E5B"/>
    <w:rsid w:val="0077073E"/>
    <w:rsid w:val="00775239"/>
    <w:rsid w:val="00777B02"/>
    <w:rsid w:val="007802D6"/>
    <w:rsid w:val="00785573"/>
    <w:rsid w:val="00785BEF"/>
    <w:rsid w:val="007A1263"/>
    <w:rsid w:val="007A5E86"/>
    <w:rsid w:val="007A7AA7"/>
    <w:rsid w:val="007B3B4B"/>
    <w:rsid w:val="007B4D3D"/>
    <w:rsid w:val="007C60F0"/>
    <w:rsid w:val="007E20CC"/>
    <w:rsid w:val="007E7C7E"/>
    <w:rsid w:val="007F2B46"/>
    <w:rsid w:val="007F651B"/>
    <w:rsid w:val="00805B4B"/>
    <w:rsid w:val="00806C69"/>
    <w:rsid w:val="008120A9"/>
    <w:rsid w:val="008203EB"/>
    <w:rsid w:val="00822F98"/>
    <w:rsid w:val="00852F00"/>
    <w:rsid w:val="008538EE"/>
    <w:rsid w:val="00866957"/>
    <w:rsid w:val="00871F8C"/>
    <w:rsid w:val="0087558B"/>
    <w:rsid w:val="008824FB"/>
    <w:rsid w:val="008868F3"/>
    <w:rsid w:val="00886F4C"/>
    <w:rsid w:val="00890214"/>
    <w:rsid w:val="008A58B3"/>
    <w:rsid w:val="008C736C"/>
    <w:rsid w:val="008D48E1"/>
    <w:rsid w:val="008D5B82"/>
    <w:rsid w:val="008E744B"/>
    <w:rsid w:val="008F18C4"/>
    <w:rsid w:val="008F6172"/>
    <w:rsid w:val="0090214E"/>
    <w:rsid w:val="00914671"/>
    <w:rsid w:val="00915D71"/>
    <w:rsid w:val="0093185D"/>
    <w:rsid w:val="00931F0C"/>
    <w:rsid w:val="0093260E"/>
    <w:rsid w:val="009450FF"/>
    <w:rsid w:val="0094689A"/>
    <w:rsid w:val="0095650A"/>
    <w:rsid w:val="00965687"/>
    <w:rsid w:val="00965F8C"/>
    <w:rsid w:val="009838C5"/>
    <w:rsid w:val="0099674E"/>
    <w:rsid w:val="009A2BBB"/>
    <w:rsid w:val="009B3D6A"/>
    <w:rsid w:val="009C2343"/>
    <w:rsid w:val="009C2B0B"/>
    <w:rsid w:val="009C3466"/>
    <w:rsid w:val="009C41F5"/>
    <w:rsid w:val="009C4627"/>
    <w:rsid w:val="009D048F"/>
    <w:rsid w:val="009D4A37"/>
    <w:rsid w:val="009E208D"/>
    <w:rsid w:val="009E77F1"/>
    <w:rsid w:val="009F2EF7"/>
    <w:rsid w:val="009F7D64"/>
    <w:rsid w:val="00A0476C"/>
    <w:rsid w:val="00A15DAB"/>
    <w:rsid w:val="00A23FC2"/>
    <w:rsid w:val="00A2777B"/>
    <w:rsid w:val="00A30F80"/>
    <w:rsid w:val="00A37F8E"/>
    <w:rsid w:val="00A43963"/>
    <w:rsid w:val="00A4569B"/>
    <w:rsid w:val="00A47DDA"/>
    <w:rsid w:val="00A96F5E"/>
    <w:rsid w:val="00AA0F62"/>
    <w:rsid w:val="00AA3C54"/>
    <w:rsid w:val="00AA7B51"/>
    <w:rsid w:val="00AC102B"/>
    <w:rsid w:val="00AC41F2"/>
    <w:rsid w:val="00AC429C"/>
    <w:rsid w:val="00AE02EA"/>
    <w:rsid w:val="00AE5FCD"/>
    <w:rsid w:val="00AE6935"/>
    <w:rsid w:val="00B003CF"/>
    <w:rsid w:val="00B21D16"/>
    <w:rsid w:val="00B263EC"/>
    <w:rsid w:val="00B355FD"/>
    <w:rsid w:val="00B40852"/>
    <w:rsid w:val="00B43E22"/>
    <w:rsid w:val="00B50A8F"/>
    <w:rsid w:val="00B52CD1"/>
    <w:rsid w:val="00B872DA"/>
    <w:rsid w:val="00B91F70"/>
    <w:rsid w:val="00BA3491"/>
    <w:rsid w:val="00BA4223"/>
    <w:rsid w:val="00BA4A26"/>
    <w:rsid w:val="00BA5F61"/>
    <w:rsid w:val="00BB1A75"/>
    <w:rsid w:val="00BC022C"/>
    <w:rsid w:val="00BC280C"/>
    <w:rsid w:val="00BC36B8"/>
    <w:rsid w:val="00BD27EE"/>
    <w:rsid w:val="00BE0C84"/>
    <w:rsid w:val="00BE529E"/>
    <w:rsid w:val="00BE534D"/>
    <w:rsid w:val="00BF21E5"/>
    <w:rsid w:val="00BF544C"/>
    <w:rsid w:val="00C03B0E"/>
    <w:rsid w:val="00C117AF"/>
    <w:rsid w:val="00C44380"/>
    <w:rsid w:val="00C4739C"/>
    <w:rsid w:val="00C56068"/>
    <w:rsid w:val="00C71621"/>
    <w:rsid w:val="00C71CEB"/>
    <w:rsid w:val="00C75AD8"/>
    <w:rsid w:val="00C85480"/>
    <w:rsid w:val="00C90369"/>
    <w:rsid w:val="00C90719"/>
    <w:rsid w:val="00C94912"/>
    <w:rsid w:val="00C949D7"/>
    <w:rsid w:val="00CB052F"/>
    <w:rsid w:val="00CB1CD9"/>
    <w:rsid w:val="00CB49D1"/>
    <w:rsid w:val="00CC1A21"/>
    <w:rsid w:val="00CC7055"/>
    <w:rsid w:val="00CD2E1B"/>
    <w:rsid w:val="00CD314C"/>
    <w:rsid w:val="00CD3E5E"/>
    <w:rsid w:val="00CD6207"/>
    <w:rsid w:val="00CE3736"/>
    <w:rsid w:val="00CE4228"/>
    <w:rsid w:val="00CE71E1"/>
    <w:rsid w:val="00D033F8"/>
    <w:rsid w:val="00D1241E"/>
    <w:rsid w:val="00D21A3C"/>
    <w:rsid w:val="00D3059C"/>
    <w:rsid w:val="00D422AC"/>
    <w:rsid w:val="00D4627C"/>
    <w:rsid w:val="00D47329"/>
    <w:rsid w:val="00D5405A"/>
    <w:rsid w:val="00D618D3"/>
    <w:rsid w:val="00D669E2"/>
    <w:rsid w:val="00D66BCE"/>
    <w:rsid w:val="00D7523F"/>
    <w:rsid w:val="00D8521F"/>
    <w:rsid w:val="00D93535"/>
    <w:rsid w:val="00DA0B6C"/>
    <w:rsid w:val="00DA2185"/>
    <w:rsid w:val="00DA3182"/>
    <w:rsid w:val="00DB1D03"/>
    <w:rsid w:val="00DB2A80"/>
    <w:rsid w:val="00DC42DC"/>
    <w:rsid w:val="00DC5CDB"/>
    <w:rsid w:val="00DC6D60"/>
    <w:rsid w:val="00DD0A97"/>
    <w:rsid w:val="00DD604F"/>
    <w:rsid w:val="00DD7649"/>
    <w:rsid w:val="00DE1A55"/>
    <w:rsid w:val="00DE6CA5"/>
    <w:rsid w:val="00DF043F"/>
    <w:rsid w:val="00DF1A6D"/>
    <w:rsid w:val="00E0303F"/>
    <w:rsid w:val="00E072E8"/>
    <w:rsid w:val="00E2310A"/>
    <w:rsid w:val="00E231DA"/>
    <w:rsid w:val="00E257A4"/>
    <w:rsid w:val="00E3097F"/>
    <w:rsid w:val="00E33E77"/>
    <w:rsid w:val="00E343D7"/>
    <w:rsid w:val="00E47270"/>
    <w:rsid w:val="00E504EC"/>
    <w:rsid w:val="00E55C11"/>
    <w:rsid w:val="00E57F55"/>
    <w:rsid w:val="00E60703"/>
    <w:rsid w:val="00E60C8B"/>
    <w:rsid w:val="00E728EE"/>
    <w:rsid w:val="00E87ABD"/>
    <w:rsid w:val="00E9098E"/>
    <w:rsid w:val="00E92B5D"/>
    <w:rsid w:val="00EB367E"/>
    <w:rsid w:val="00EB4EE0"/>
    <w:rsid w:val="00EB641C"/>
    <w:rsid w:val="00EC02C7"/>
    <w:rsid w:val="00EC29D4"/>
    <w:rsid w:val="00EC3F4F"/>
    <w:rsid w:val="00EC533D"/>
    <w:rsid w:val="00ED348C"/>
    <w:rsid w:val="00ED52D8"/>
    <w:rsid w:val="00ED545B"/>
    <w:rsid w:val="00ED6428"/>
    <w:rsid w:val="00ED6D47"/>
    <w:rsid w:val="00ED7868"/>
    <w:rsid w:val="00EE2E9A"/>
    <w:rsid w:val="00EE4BE1"/>
    <w:rsid w:val="00EF0A8A"/>
    <w:rsid w:val="00EF60F8"/>
    <w:rsid w:val="00EF63B2"/>
    <w:rsid w:val="00F0417F"/>
    <w:rsid w:val="00F07E6C"/>
    <w:rsid w:val="00F17F39"/>
    <w:rsid w:val="00F247C2"/>
    <w:rsid w:val="00F274FF"/>
    <w:rsid w:val="00F3161E"/>
    <w:rsid w:val="00F47418"/>
    <w:rsid w:val="00F648DC"/>
    <w:rsid w:val="00F65E79"/>
    <w:rsid w:val="00F70CFC"/>
    <w:rsid w:val="00F73D64"/>
    <w:rsid w:val="00FA5F67"/>
    <w:rsid w:val="00FA7B06"/>
    <w:rsid w:val="00FB35D3"/>
    <w:rsid w:val="00FB3A98"/>
    <w:rsid w:val="00FC67B7"/>
    <w:rsid w:val="00FD2725"/>
    <w:rsid w:val="00FD3CA8"/>
    <w:rsid w:val="00FF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block" endarrow="block"/>
    </o:shapedefaults>
    <o:shapelayout v:ext="edit">
      <o:idmap v:ext="edit" data="1"/>
    </o:shapelayout>
  </w:shapeDefaults>
  <w:decimalSymbol w:val="."/>
  <w:listSeparator w:val=","/>
  <w14:docId w14:val="22D066F4"/>
  <w15:docId w15:val="{C0BB7D4D-9099-4087-B9A9-2FF3B6021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A562D"/>
    <w:pPr>
      <w:keepNext/>
      <w:numPr>
        <w:numId w:val="1"/>
      </w:numPr>
      <w:spacing w:before="600" w:after="60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qFormat/>
    <w:rsid w:val="00521AEC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5A62F9"/>
    <w:pPr>
      <w:keepNext/>
      <w:numPr>
        <w:ilvl w:val="3"/>
        <w:numId w:val="7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5A62F9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qFormat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qFormat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EE4BE1"/>
    <w:pPr>
      <w:keepLines/>
      <w:pBdr>
        <w:top w:val="dashSmallGap" w:sz="4" w:space="1" w:color="auto"/>
        <w:bottom w:val="dashSmallGap" w:sz="4" w:space="1" w:color="auto"/>
      </w:pBdr>
      <w:suppressAutoHyphens/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qFormat/>
    <w:rsid w:val="00190325"/>
    <w:pPr>
      <w:keepLines/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521AEC"/>
    <w:pPr>
      <w:numPr>
        <w:numId w:val="7"/>
      </w:numPr>
      <w:spacing w:before="120"/>
    </w:pPr>
  </w:style>
  <w:style w:type="paragraph" w:customStyle="1" w:styleId="Podkapitola">
    <w:name w:val="Podkapitola"/>
    <w:next w:val="Sta"/>
    <w:autoRedefine/>
    <w:qFormat/>
    <w:rsid w:val="005A62F9"/>
    <w:pPr>
      <w:keepNext/>
      <w:numPr>
        <w:ilvl w:val="1"/>
        <w:numId w:val="7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341946"/>
    <w:pPr>
      <w:keepNext/>
      <w:numPr>
        <w:ilvl w:val="2"/>
        <w:numId w:val="7"/>
      </w:numPr>
      <w:spacing w:before="240" w:line="360" w:lineRule="auto"/>
      <w:outlineLvl w:val="2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paragraph" w:styleId="Podnadpis">
    <w:name w:val="Subtitle"/>
    <w:basedOn w:val="Normln"/>
    <w:next w:val="Normln"/>
    <w:link w:val="PodnadpisChar"/>
    <w:qFormat/>
    <w:rsid w:val="009D4A3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nadpisChar">
    <w:name w:val="Podnadpis Char"/>
    <w:basedOn w:val="Standardnpsmoodstavce"/>
    <w:link w:val="Podnadpis"/>
    <w:rsid w:val="009D4A3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itulek">
    <w:name w:val="caption"/>
    <w:basedOn w:val="Normln"/>
    <w:next w:val="Normln"/>
    <w:unhideWhenUsed/>
    <w:qFormat/>
    <w:rsid w:val="00251AF2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BC022C"/>
  </w:style>
  <w:style w:type="paragraph" w:styleId="Citt">
    <w:name w:val="Quote"/>
    <w:basedOn w:val="Normln"/>
    <w:next w:val="Normln"/>
    <w:link w:val="CittChar"/>
    <w:uiPriority w:val="29"/>
    <w:qFormat/>
    <w:rsid w:val="006B6FF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B6FF4"/>
    <w:rPr>
      <w:rFonts w:ascii="Cambria" w:hAnsi="Cambria"/>
      <w:i/>
      <w:iCs/>
      <w:color w:val="404040" w:themeColor="text1" w:themeTint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sv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sv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4.sv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nrea\Downloads\&#352;ablona%20MP-RP%20201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FFFD334FC954AA69896A3A88E89670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0D0AF8B-569E-42F8-9893-189EA1F8CC42}"/>
      </w:docPartPr>
      <w:docPartBody>
        <w:p w:rsidR="00CF65E2" w:rsidRDefault="008F1CA3">
          <w:pPr>
            <w:pStyle w:val="EFFFD334FC954AA69896A3A88E89670B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8E145A9264C74A689F54D8DE9775634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4C1E4EF-95AC-4ADC-970E-62327249410F}"/>
      </w:docPartPr>
      <w:docPartBody>
        <w:p w:rsidR="00CF65E2" w:rsidRDefault="008F1CA3">
          <w:pPr>
            <w:pStyle w:val="8E145A9264C74A689F54D8DE9775634D"/>
          </w:pPr>
          <w:r w:rsidRPr="00DC335D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2F4"/>
    <w:rsid w:val="00054962"/>
    <w:rsid w:val="002236AC"/>
    <w:rsid w:val="002C48A0"/>
    <w:rsid w:val="00451627"/>
    <w:rsid w:val="004B5A54"/>
    <w:rsid w:val="0053367D"/>
    <w:rsid w:val="006E1196"/>
    <w:rsid w:val="008443C3"/>
    <w:rsid w:val="008F1CA3"/>
    <w:rsid w:val="009242E6"/>
    <w:rsid w:val="00B33E56"/>
    <w:rsid w:val="00B612F4"/>
    <w:rsid w:val="00CF65E2"/>
    <w:rsid w:val="00FB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EFFFD334FC954AA69896A3A88E89670B">
    <w:name w:val="EFFFD334FC954AA69896A3A88E89670B"/>
  </w:style>
  <w:style w:type="paragraph" w:customStyle="1" w:styleId="8E145A9264C74A689F54D8DE9775634D">
    <w:name w:val="8E145A9264C74A689F54D8DE977563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Sta21</b:Tag>
    <b:SourceType>InternetSite</b:SourceType>
    <b:Guid>{5E73137B-9F72-4FE7-BD19-0F80A0543272}</b:Guid>
    <b:Title>Desktop vs Mobile vs Tablet Market Share</b:Title>
    <b:Year>2021</b:Year>
    <b:Author>
      <b:Author>
        <b:NameList>
          <b:Person>
            <b:Last>StatCounter</b:Last>
          </b:Person>
        </b:NameList>
      </b:Author>
    </b:Author>
    <b:InternetSiteTitle>StatCounter</b:InternetSiteTitle>
    <b:Month>4</b:Month>
    <b:URL>https://gs.statcounter.com/platform-market-share/desktop-mobile-tablet</b:URL>
    <b:RefOrder>2</b:RefOrder>
  </b:Source>
  <b:Source>
    <b:Tag>Chr19</b:Tag>
    <b:SourceType>InternetSite</b:SourceType>
    <b:Guid>{BE90D29B-903C-48C0-9862-E4AAD848728D}</b:Guid>
    <b:Author>
      <b:Author>
        <b:NameList>
          <b:Person>
            <b:Last>Robertson</b:Last>
            <b:First>Christian</b:First>
          </b:Person>
        </b:NameList>
      </b:Author>
    </b:Author>
    <b:Title>Roboto Slab</b:Title>
    <b:InternetSiteTitle>Google Fonts</b:InternetSiteTitle>
    <b:Year>2019</b:Year>
    <b:Month>11</b:Month>
    <b:URL>https://fonts.google.com/specimen/Roboto+Slab</b:URL>
    <b:RefOrder>1</b:RefOrder>
  </b:Source>
  <b:Source>
    <b:Tag>Wik21</b:Tag>
    <b:SourceType>InternetSite</b:SourceType>
    <b:Guid>{E2C9EA80-9BB3-432C-AF00-6448680E919F}</b:Guid>
    <b:Author>
      <b:Author>
        <b:Corporate>Wikipedia</b:Corporate>
      </b:Author>
    </b:Author>
    <b:Title>Integrated development environment</b:Title>
    <b:InternetSiteTitle>Wikipedia</b:InternetSiteTitle>
    <b:Year>2021</b:Year>
    <b:Month>3</b:Month>
    <b:Day>23</b:Day>
    <b:URL>https://en.wikipedia.org/wiki/Integrated_development_environment</b:URL>
    <b:RefOrder>3</b:RefOrder>
  </b:Source>
  <b:Source>
    <b:Tag>Cod</b:Tag>
    <b:SourceType>InternetSite</b:SourceType>
    <b:Guid>{F2915B8A-9C13-478B-B14F-6C3469640A52}</b:Guid>
    <b:Author>
      <b:Author>
        <b:Corporate>Codeacademy</b:Corporate>
      </b:Author>
    </b:Author>
    <b:Title>Accessibility and HTML</b:Title>
    <b:InternetSiteTitle>Codeacademy</b:InternetSiteTitle>
    <b:URL>https://www.codecademy.com/articles/accessibility-and-html</b:URL>
    <b:RefOrder>5</b:RefOrder>
  </b:Source>
  <b:Source>
    <b:Tag>Mar17</b:Tag>
    <b:SourceType>InternetSite</b:SourceType>
    <b:Guid>{81737C5E-3182-4130-9557-C356889ED3DA}</b:Guid>
    <b:Author>
      <b:Author>
        <b:NameList>
          <b:Person>
            <b:Last>Michálek</b:Last>
            <b:First>Martin</b:First>
          </b:Person>
        </b:NameList>
      </b:Author>
    </b:Author>
    <b:Title>BEM: Pojmenovávací konvence pro třídy v CSS</b:Title>
    <b:InternetSiteTitle>Vzhůru Dolů</b:InternetSiteTitle>
    <b:Year>2017</b:Year>
    <b:Month>6</b:Month>
    <b:Day>5</b:Day>
    <b:URL>https://www.vzhurudolu.cz/prirucka/bem</b:URL>
    <b:RefOrder>6</b:RefOrder>
  </b:Source>
  <b:Source>
    <b:Tag>Ton19</b:Tag>
    <b:SourceType>InternetSite</b:SourceType>
    <b:Guid>{010403D2-D05B-4837-8AD2-A1F4BD57E958}</b:Guid>
    <b:Author>
      <b:Author>
        <b:NameList>
          <b:Person>
            <b:Last>Tran</b:Last>
            <b:First>Tony</b:First>
            <b:Middle>Ho</b:Middle>
          </b:Person>
        </b:NameList>
      </b:Author>
    </b:Author>
    <b:Title>Mobile-first design: An easy guide to everything you need to know</b:Title>
    <b:InternetSiteTitle>invisonapp</b:InternetSiteTitle>
    <b:ProductionCompany>invisionapp inc.</b:ProductionCompany>
    <b:Year>2019</b:Year>
    <b:Month>12</b:Month>
    <b:Day>27</b:Day>
    <b:URL>https://www.invisionapp.com/inside-design/mobile-first-design/</b:URL>
    <b:RefOrder>8</b:RefOrder>
  </b:Source>
  <b:Source>
    <b:Tag>Ant10</b:Tag>
    <b:SourceType>InternetSite</b:SourceType>
    <b:Guid>{6BDEFF95-B80C-48F9-B776-0DB0B055AF94}</b:Guid>
    <b:Author>
      <b:Author>
        <b:NameList>
          <b:Person>
            <b:Last>Ha</b:Last>
            <b:First>Anthony</b:First>
          </b:Person>
        </b:NameList>
      </b:Author>
    </b:Author>
    <b:Title>Eric Schmidt on Google's "mobile-first" attitude</b:Title>
    <b:InternetSiteTitle>VentureBeat</b:InternetSiteTitle>
    <b:Year>2010</b:Year>
    <b:Month>4</b:Month>
    <b:Day>12</b:Day>
    <b:URL>https://venturebeat.com/2010/04/12/eric-schmidt-mobile-first/</b:URL>
    <b:RefOrder>7</b:RefOrder>
  </b:Source>
  <b:Source>
    <b:Tag>Int</b:Tag>
    <b:SourceType>InternetSite</b:SourceType>
    <b:Guid>{8C1723C3-BD17-49F2-A0C6-6099AAC81E1A}</b:Guid>
    <b:Title>Introduction</b:Title>
    <b:InternetSiteTitle>GetBootstrap</b:InternetSiteTitle>
    <b:URL>https://getbootstrap.com/docs/5.0/getting-started/introduction/</b:URL>
    <b:Author>
      <b:Author>
        <b:Corporate>Bootstrap</b:Corporate>
      </b:Author>
    </b:Author>
    <b:RefOrder>9</b:RefOrder>
  </b:Source>
  <b:Source>
    <b:Tag>W3S</b:Tag>
    <b:SourceType>InternetSite</b:SourceType>
    <b:Guid>{653C935D-5002-4C6D-8822-CEED076E8CD0}</b:Guid>
    <b:Author>
      <b:Author>
        <b:Corporate>W3Schools</b:Corporate>
      </b:Author>
    </b:Author>
    <b:Title>HTML source srcset attribute</b:Title>
    <b:InternetSiteTitle>W3Schools</b:InternetSiteTitle>
    <b:URL>https://www.w3schools.com/tags/att_source_srcset.asp</b:URL>
    <b:RefOrder>11</b:RefOrder>
  </b:Source>
  <b:Source>
    <b:Tag>Mar21</b:Tag>
    <b:SourceType>InternetSite</b:SourceType>
    <b:Guid>{EA5F962F-38DF-4218-9476-BF88595B235D}</b:Guid>
    <b:Title>Markup Language</b:Title>
    <b:InternetSiteTitle>Wikipedia</b:InternetSiteTitle>
    <b:Year>2021</b:Year>
    <b:Month>5</b:Month>
    <b:Day>21</b:Day>
    <b:URL>https://en.wikipedia.org/wiki/Markup_language</b:URL>
    <b:Author>
      <b:Author>
        <b:Corporate>Wikipedia</b:Corporate>
      </b:Author>
    </b:Author>
    <b:RefOrder>4</b:RefOrder>
  </b:Source>
  <b:Source>
    <b:Tag>Wik</b:Tag>
    <b:SourceType>InternetSite</b:SourceType>
    <b:Guid>{8EF4C914-D0C0-412C-B1F3-0E987BC00DEB}</b:Guid>
    <b:Author>
      <b:Author>
        <b:Corporate>Wikipedia</b:Corporate>
      </b:Author>
    </b:Author>
    <b:Title>JavaScript</b:Title>
    <b:InternetSiteTitle>Wikipedia</b:InternetSiteTitle>
    <b:Day>31</b:Day>
    <b:URL>https://en.wikipedia.org/wiki/JavaScript</b:URL>
    <b:Year>2021</b:Year>
    <b:Month>5</b:Month>
    <b:RefOrder>10</b:RefOrder>
  </b:Source>
  <b:Source>
    <b:Tag>Huk</b:Tag>
    <b:SourceType>InternetSite</b:SourceType>
    <b:Guid>{3725FA45-3028-4CE2-A154-7B861B297BC5}</b:Guid>
    <b:Author>
      <b:Author>
        <b:Corporate>Hukot</b:Corporate>
      </b:Author>
    </b:Author>
    <b:Title>Webhosting</b:Title>
    <b:InternetSiteTitle>Hukot.net</b:InternetSiteTitle>
    <b:URL>https://www.hukot.net/cs/webhosting/</b:URL>
    <b:RefOrder>14</b:RefOrder>
  </b:Source>
  <b:Source>
    <b:Tag>For</b:Tag>
    <b:SourceType>InternetSite</b:SourceType>
    <b:Guid>{D9586343-5F3C-430E-BA65-351D2BF7B064}</b:Guid>
    <b:Author>
      <b:Author>
        <b:Corporate>Forpsi</b:Corporate>
      </b:Author>
    </b:Author>
    <b:Title>Webhosting</b:Title>
    <b:InternetSiteTitle>Forpsi.com</b:InternetSiteTitle>
    <b:URL>https://www.forpsi.com/webhosting/</b:URL>
    <b:RefOrder>15</b:RefOrder>
  </b:Source>
  <b:Source>
    <b:Tag>Wed</b:Tag>
    <b:SourceType>InternetSite</b:SourceType>
    <b:Guid>{57ABFFB8-406A-46DE-964A-B3C822F6F4ED}</b:Guid>
    <b:Author>
      <b:Author>
        <b:Corporate>Wedos</b:Corporate>
      </b:Author>
    </b:Author>
    <b:Title>Webhosting</b:Title>
    <b:InternetSiteTitle>Wedos.cz</b:InternetSiteTitle>
    <b:URL>https://www.wedos.cz/webhosting</b:URL>
    <b:RefOrder>16</b:RefOrder>
  </b:Source>
  <b:Source>
    <b:Tag>Mar</b:Tag>
    <b:SourceType>InternetSite</b:SourceType>
    <b:Guid>{F718B9AB-3401-470C-8F83-24A09C2A8606}</b:Guid>
    <b:Author>
      <b:Author>
        <b:NameList>
          <b:Person>
            <b:Last>Bointon</b:Last>
            <b:First>Marcus</b:First>
          </b:Person>
        </b:NameList>
      </b:Author>
    </b:Author>
    <b:Title>PHPMailer</b:Title>
    <b:InternetSiteTitle>GitHub</b:InternetSiteTitle>
    <b:URL>https://github.com/PHPMailer/PHPMailer</b:URL>
    <b:Year>2021</b:Year>
    <b:Month>5</b:Month>
    <b:Day>28</b:Day>
    <b:RefOrder>13</b:RefOrder>
  </b:Source>
  <b:Source>
    <b:Tag>Wik211</b:Tag>
    <b:SourceType>InternetSite</b:SourceType>
    <b:Guid>{37B1FFB5-2C49-4BC6-A390-750D5E804136}</b:Guid>
    <b:Author>
      <b:Author>
        <b:Corporate>Wikipedia</b:Corporate>
      </b:Author>
    </b:Author>
    <b:Title>PHPMailer</b:Title>
    <b:InternetSiteTitle>Wikipedia</b:InternetSiteTitle>
    <b:Year>2021</b:Year>
    <b:Month>3</b:Month>
    <b:Day>14</b:Day>
    <b:URL>https://en.wikipedia.org/wiki/PHPMailer</b:URL>
    <b:RefOrder>12</b:RefOrder>
  </b:Source>
  <b:Source>
    <b:Tag>Wik212</b:Tag>
    <b:SourceType>InternetSite</b:SourceType>
    <b:Guid>{14A13847-A4C1-4191-ACB9-700E6687D397}</b:Guid>
    <b:Author>
      <b:Author>
        <b:Corporate>Wikipedia</b:Corporate>
      </b:Author>
    </b:Author>
    <b:Title>File Transfer Protocol</b:Title>
    <b:InternetSiteTitle>Wikipedia</b:InternetSiteTitle>
    <b:Year>2021</b:Year>
    <b:Month>4</b:Month>
    <b:Day>28</b:Day>
    <b:URL>https://cs.wikipedia.org/wiki/File_Transfer_Protocol</b:URL>
    <b:RefOrder>17</b:RefOrder>
  </b:Source>
  <b:Source>
    <b:Tag>Wik213</b:Tag>
    <b:SourceType>InternetSite</b:SourceType>
    <b:Guid>{CC8ACAED-0BD8-45A4-8442-FD59561C4CFC}</b:Guid>
    <b:Author>
      <b:Author>
        <b:Corporate>Wikipedia</b:Corporate>
      </b:Author>
    </b:Author>
    <b:Title>WinSCP</b:Title>
    <b:InternetSiteTitle>Wikipedia</b:InternetSiteTitle>
    <b:Year>2021</b:Year>
    <b:Month>5</b:Month>
    <b:Day>20</b:Day>
    <b:URL>https://cs.wikipedia.org/wiki/WinSCP</b:URL>
    <b:RefOrder>18</b:RefOrder>
  </b:Source>
</b:Sources>
</file>

<file path=customXml/itemProps1.xml><?xml version="1.0" encoding="utf-8"?>
<ds:datastoreItem xmlns:ds="http://schemas.openxmlformats.org/officeDocument/2006/customXml" ds:itemID="{5EE427AC-ACBE-4592-9EC8-888807A7B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MP-RP 2017.dotx</Template>
  <TotalTime>2210</TotalTime>
  <Pages>25</Pages>
  <Words>4026</Words>
  <Characters>22951</Characters>
  <Application>Microsoft Office Word</Application>
  <DocSecurity>0</DocSecurity>
  <Lines>191</Lines>
  <Paragraphs>53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WEBOVÁ STRÁNKA PROJEKTU MEET AND PLAY</vt:lpstr>
    </vt:vector>
  </TitlesOfParts>
  <Company>SPŠSE a VOŠ</Company>
  <LinksUpToDate>false</LinksUpToDate>
  <CharactersWithSpaces>26924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WEBOVÁ STRÁNKA PROJEKTU MEET AND PLAY</dc:title>
  <dc:creator>Viktor Zoubek</dc:creator>
  <cp:lastModifiedBy>Viktor Zoubek</cp:lastModifiedBy>
  <cp:revision>39</cp:revision>
  <cp:lastPrinted>2021-06-02T22:02:00Z</cp:lastPrinted>
  <dcterms:created xsi:type="dcterms:W3CDTF">2021-05-04T05:50:00Z</dcterms:created>
  <dcterms:modified xsi:type="dcterms:W3CDTF">2021-06-02T22:03:00Z</dcterms:modified>
</cp:coreProperties>
</file>